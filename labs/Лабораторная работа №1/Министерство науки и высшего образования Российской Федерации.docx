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0A85B28" w14:textId="77777777" w:rsidR="00F132AC" w:rsidRPr="00377F5D" w:rsidRDefault="00F132AC" w:rsidP="00F132AC">
      <w:pPr>
        <w:spacing w:line="240" w:lineRule="auto"/>
        <w:ind w:firstLine="0"/>
        <w:jc w:val="center"/>
        <w:rPr>
          <w:rFonts w:cs="Times New Roman"/>
        </w:rPr>
      </w:pPr>
      <w:r w:rsidRPr="00377F5D">
        <w:rPr>
          <w:rFonts w:cs="Times New Roman"/>
        </w:rPr>
        <w:t>Министерство науки и высшего образования Российской Федерации</w:t>
      </w:r>
    </w:p>
    <w:p w14:paraId="05BDFB4E" w14:textId="77777777" w:rsidR="00F132AC" w:rsidRPr="00377F5D" w:rsidRDefault="00F132AC" w:rsidP="00F132AC">
      <w:pPr>
        <w:spacing w:line="240" w:lineRule="auto"/>
        <w:ind w:firstLine="0"/>
        <w:jc w:val="center"/>
        <w:rPr>
          <w:rFonts w:cs="Times New Roman"/>
        </w:rPr>
      </w:pPr>
      <w:r w:rsidRPr="00377F5D">
        <w:rPr>
          <w:rFonts w:cs="Times New Roman"/>
        </w:rPr>
        <w:t>Федеральное государственное автономное образовательное учреждение высшего образования</w:t>
      </w:r>
    </w:p>
    <w:p w14:paraId="645E96DB" w14:textId="77777777" w:rsidR="00F132AC" w:rsidRPr="00377F5D" w:rsidRDefault="00F132AC" w:rsidP="00F132AC">
      <w:pPr>
        <w:spacing w:line="240" w:lineRule="auto"/>
        <w:ind w:firstLine="0"/>
        <w:jc w:val="center"/>
        <w:rPr>
          <w:rFonts w:cs="Times New Roman"/>
        </w:rPr>
      </w:pPr>
      <w:r w:rsidRPr="00377F5D">
        <w:rPr>
          <w:rFonts w:cs="Times New Roman"/>
        </w:rPr>
        <w:t>«Санкт-Петербургский политехнический университет Петра Великого»</w:t>
      </w:r>
    </w:p>
    <w:p w14:paraId="1BCE4041" w14:textId="77777777" w:rsidR="00F132AC" w:rsidRPr="00377F5D" w:rsidRDefault="00F132AC" w:rsidP="00F132AC">
      <w:pPr>
        <w:spacing w:line="240" w:lineRule="auto"/>
        <w:ind w:firstLine="0"/>
        <w:jc w:val="center"/>
        <w:rPr>
          <w:rFonts w:cs="Times New Roman"/>
        </w:rPr>
      </w:pPr>
      <w:r w:rsidRPr="00377F5D">
        <w:rPr>
          <w:rFonts w:cs="Times New Roman"/>
        </w:rPr>
        <w:t>—</w:t>
      </w:r>
    </w:p>
    <w:p w14:paraId="5283B848" w14:textId="77777777" w:rsidR="00F132AC" w:rsidRPr="00377F5D" w:rsidRDefault="00F132AC" w:rsidP="00F132AC">
      <w:pPr>
        <w:spacing w:line="240" w:lineRule="auto"/>
        <w:ind w:firstLine="0"/>
        <w:jc w:val="center"/>
        <w:rPr>
          <w:rFonts w:cs="Times New Roman"/>
        </w:rPr>
      </w:pPr>
      <w:r w:rsidRPr="00377F5D">
        <w:rPr>
          <w:rFonts w:cs="Times New Roman"/>
        </w:rPr>
        <w:t>Институт компьютерных наук и кибербезопасности</w:t>
      </w:r>
    </w:p>
    <w:p w14:paraId="2241849D" w14:textId="77777777" w:rsidR="00F132AC" w:rsidRPr="00377F5D" w:rsidRDefault="00F132AC" w:rsidP="00F132AC">
      <w:pPr>
        <w:spacing w:line="240" w:lineRule="auto"/>
        <w:ind w:firstLine="0"/>
        <w:jc w:val="center"/>
        <w:rPr>
          <w:rFonts w:cs="Times New Roman"/>
          <w:b/>
        </w:rPr>
      </w:pPr>
      <w:r w:rsidRPr="00377F5D">
        <w:rPr>
          <w:rFonts w:cs="Times New Roman"/>
          <w:b/>
        </w:rPr>
        <w:t>Высшая школа кибербезопасности</w:t>
      </w:r>
    </w:p>
    <w:p w14:paraId="46894870" w14:textId="77777777" w:rsidR="00F132AC" w:rsidRPr="00377F5D" w:rsidRDefault="00F132AC" w:rsidP="00F132AC">
      <w:pPr>
        <w:spacing w:line="240" w:lineRule="auto"/>
        <w:ind w:firstLine="0"/>
        <w:jc w:val="center"/>
        <w:rPr>
          <w:rFonts w:cs="Times New Roman"/>
        </w:rPr>
      </w:pPr>
    </w:p>
    <w:p w14:paraId="1BACBC84" w14:textId="77777777" w:rsidR="00F132AC" w:rsidRPr="00377F5D" w:rsidRDefault="00F132AC" w:rsidP="00F132AC">
      <w:pPr>
        <w:ind w:firstLine="0"/>
        <w:jc w:val="center"/>
        <w:rPr>
          <w:rFonts w:cs="Times New Roman"/>
        </w:rPr>
      </w:pPr>
    </w:p>
    <w:p w14:paraId="4CC8E6E6" w14:textId="77777777" w:rsidR="00F132AC" w:rsidRPr="00377F5D" w:rsidRDefault="00F132AC" w:rsidP="00F132AC">
      <w:pPr>
        <w:ind w:firstLine="0"/>
        <w:jc w:val="center"/>
        <w:rPr>
          <w:rFonts w:cs="Times New Roman"/>
        </w:rPr>
      </w:pPr>
    </w:p>
    <w:p w14:paraId="524EE251" w14:textId="77777777" w:rsidR="00F132AC" w:rsidRPr="00377F5D" w:rsidRDefault="00F132AC" w:rsidP="00F132AC">
      <w:pPr>
        <w:ind w:firstLine="0"/>
        <w:jc w:val="center"/>
        <w:rPr>
          <w:rFonts w:cs="Times New Roman"/>
        </w:rPr>
      </w:pPr>
    </w:p>
    <w:p w14:paraId="374D1252" w14:textId="77777777" w:rsidR="00F132AC" w:rsidRPr="00377F5D" w:rsidRDefault="00F132AC" w:rsidP="00F132AC">
      <w:pPr>
        <w:ind w:firstLine="0"/>
        <w:jc w:val="center"/>
        <w:rPr>
          <w:rFonts w:cs="Times New Roman"/>
        </w:rPr>
      </w:pPr>
    </w:p>
    <w:p w14:paraId="22C4A5EA" w14:textId="77777777" w:rsidR="00F132AC" w:rsidRPr="00377F5D" w:rsidRDefault="00F132AC" w:rsidP="000269FA">
      <w:pPr>
        <w:ind w:firstLine="0"/>
        <w:jc w:val="center"/>
        <w:rPr>
          <w:rFonts w:cs="Times New Roman"/>
        </w:rPr>
      </w:pPr>
    </w:p>
    <w:p w14:paraId="6D1DB87A" w14:textId="77777777" w:rsidR="00F132AC" w:rsidRPr="00377F5D" w:rsidRDefault="00F132AC" w:rsidP="00F132AC">
      <w:pPr>
        <w:ind w:firstLine="0"/>
        <w:jc w:val="center"/>
        <w:rPr>
          <w:rFonts w:cs="Times New Roman"/>
        </w:rPr>
      </w:pPr>
    </w:p>
    <w:p w14:paraId="283B228C" w14:textId="5BDE7D20" w:rsidR="00F132AC" w:rsidRPr="00377F5D" w:rsidRDefault="00F132AC" w:rsidP="00F132AC">
      <w:pPr>
        <w:spacing w:line="240" w:lineRule="auto"/>
        <w:ind w:firstLine="0"/>
        <w:jc w:val="center"/>
        <w:rPr>
          <w:rFonts w:cs="Times New Roman"/>
          <w:b/>
        </w:rPr>
      </w:pPr>
      <w:r w:rsidRPr="00377F5D">
        <w:rPr>
          <w:rFonts w:cs="Times New Roman"/>
          <w:b/>
        </w:rPr>
        <w:t>ЛАБОРАТОРНАЯ РАБОТА №</w:t>
      </w:r>
      <w:r w:rsidR="00377F5D" w:rsidRPr="00377F5D">
        <w:rPr>
          <w:rFonts w:cs="Times New Roman"/>
          <w:b/>
        </w:rPr>
        <w:t>1</w:t>
      </w:r>
    </w:p>
    <w:p w14:paraId="7FA92302" w14:textId="77777777" w:rsidR="00F132AC" w:rsidRPr="00377F5D" w:rsidRDefault="00F132AC" w:rsidP="00F132AC">
      <w:pPr>
        <w:spacing w:line="240" w:lineRule="auto"/>
        <w:ind w:firstLine="0"/>
        <w:jc w:val="center"/>
        <w:rPr>
          <w:rFonts w:cs="Times New Roman"/>
          <w:b/>
        </w:rPr>
      </w:pPr>
    </w:p>
    <w:p w14:paraId="16B0EEE0" w14:textId="75926DC5" w:rsidR="00F132AC" w:rsidRPr="00377F5D" w:rsidRDefault="00F132AC" w:rsidP="00F132AC">
      <w:pPr>
        <w:ind w:firstLine="0"/>
        <w:jc w:val="center"/>
        <w:rPr>
          <w:rFonts w:cs="Times New Roman"/>
        </w:rPr>
      </w:pPr>
      <w:r w:rsidRPr="00377F5D">
        <w:rPr>
          <w:rFonts w:cs="Times New Roman"/>
          <w:bCs/>
        </w:rPr>
        <w:t>«</w:t>
      </w:r>
      <w:r w:rsidR="00377F5D" w:rsidRPr="00377F5D">
        <w:rPr>
          <w:rFonts w:cs="Times New Roman"/>
          <w:bCs/>
        </w:rPr>
        <w:t>Оптимизация»</w:t>
      </w:r>
      <w:r w:rsidRPr="00377F5D">
        <w:rPr>
          <w:rFonts w:cs="Times New Roman"/>
          <w:bCs/>
        </w:rPr>
        <w:cr/>
      </w:r>
      <w:r w:rsidRPr="00377F5D">
        <w:rPr>
          <w:rFonts w:cs="Times New Roman"/>
        </w:rPr>
        <w:t>по дисциплине «</w:t>
      </w:r>
      <w:r w:rsidR="00377F5D" w:rsidRPr="00377F5D">
        <w:rPr>
          <w:rFonts w:cs="Times New Roman"/>
        </w:rPr>
        <w:t>Языки программирования</w:t>
      </w:r>
      <w:r w:rsidRPr="00377F5D">
        <w:rPr>
          <w:rFonts w:cs="Times New Roman"/>
        </w:rPr>
        <w:t>»</w:t>
      </w:r>
    </w:p>
    <w:p w14:paraId="1CC8D7A0" w14:textId="77777777" w:rsidR="00F132AC" w:rsidRPr="00377F5D" w:rsidRDefault="00F132AC" w:rsidP="00F132AC">
      <w:pPr>
        <w:ind w:firstLine="0"/>
        <w:jc w:val="center"/>
        <w:rPr>
          <w:rFonts w:cs="Times New Roman"/>
        </w:rPr>
      </w:pPr>
    </w:p>
    <w:p w14:paraId="6004DD34" w14:textId="77777777" w:rsidR="00F132AC" w:rsidRPr="00377F5D" w:rsidRDefault="00F132AC" w:rsidP="00F132AC">
      <w:pPr>
        <w:ind w:firstLine="0"/>
        <w:jc w:val="center"/>
        <w:rPr>
          <w:rFonts w:cs="Times New Roman"/>
        </w:rPr>
      </w:pPr>
    </w:p>
    <w:p w14:paraId="35A70A0E" w14:textId="455399E7" w:rsidR="00F132AC" w:rsidRPr="00377F5D" w:rsidRDefault="00F132AC" w:rsidP="00F132AC">
      <w:pPr>
        <w:ind w:firstLine="0"/>
        <w:jc w:val="center"/>
        <w:rPr>
          <w:rFonts w:cs="Times New Roman"/>
        </w:rPr>
      </w:pPr>
    </w:p>
    <w:p w14:paraId="64397FB8" w14:textId="77777777" w:rsidR="00F132AC" w:rsidRPr="00377F5D" w:rsidRDefault="00F132AC" w:rsidP="00F132AC">
      <w:pPr>
        <w:ind w:firstLine="0"/>
        <w:jc w:val="center"/>
        <w:rPr>
          <w:rFonts w:cs="Times New Roman"/>
        </w:rPr>
      </w:pPr>
    </w:p>
    <w:p w14:paraId="0CE59E5F" w14:textId="007938DF" w:rsidR="00F132AC" w:rsidRPr="00377F5D" w:rsidRDefault="00F132AC" w:rsidP="00F132AC">
      <w:pPr>
        <w:spacing w:line="240" w:lineRule="auto"/>
        <w:ind w:left="567" w:firstLine="0"/>
        <w:rPr>
          <w:rFonts w:cs="Times New Roman"/>
        </w:rPr>
      </w:pPr>
      <w:r w:rsidRPr="00377F5D">
        <w:rPr>
          <w:rFonts w:cs="Times New Roman"/>
        </w:rPr>
        <w:t>Выполнил</w:t>
      </w:r>
    </w:p>
    <w:p w14:paraId="7DA0A2D8" w14:textId="3D8274D6" w:rsidR="00F132AC" w:rsidRPr="00377F5D" w:rsidRDefault="00F132AC" w:rsidP="00FE0064">
      <w:pPr>
        <w:spacing w:line="240" w:lineRule="auto"/>
        <w:ind w:left="567" w:firstLine="0"/>
        <w:rPr>
          <w:rFonts w:cs="Times New Roman"/>
        </w:rPr>
      </w:pPr>
      <w:r w:rsidRPr="00377F5D">
        <w:rPr>
          <w:rFonts w:cs="Times New Roman"/>
        </w:rPr>
        <w:t>студент гр. 5131001/50601</w:t>
      </w:r>
      <w:r w:rsidRPr="00377F5D">
        <w:rPr>
          <w:rFonts w:cs="Times New Roman"/>
        </w:rPr>
        <w:tab/>
      </w:r>
      <w:r w:rsidRPr="00377F5D">
        <w:rPr>
          <w:rFonts w:cs="Times New Roman"/>
        </w:rPr>
        <w:tab/>
      </w:r>
      <w:r w:rsidRPr="00377F5D">
        <w:rPr>
          <w:rFonts w:cs="Times New Roman"/>
        </w:rPr>
        <w:tab/>
      </w:r>
      <w:r w:rsidRPr="00377F5D">
        <w:rPr>
          <w:rFonts w:cs="Times New Roman"/>
        </w:rPr>
        <w:tab/>
      </w:r>
      <w:r w:rsidRPr="00377F5D">
        <w:rPr>
          <w:rFonts w:cs="Times New Roman"/>
        </w:rPr>
        <w:tab/>
      </w:r>
      <w:proofErr w:type="spellStart"/>
      <w:r w:rsidR="00C37CC8" w:rsidRPr="00377F5D">
        <w:rPr>
          <w:rFonts w:cs="Times New Roman"/>
        </w:rPr>
        <w:t>Побирчев</w:t>
      </w:r>
      <w:proofErr w:type="spellEnd"/>
      <w:r w:rsidR="00C37CC8" w:rsidRPr="00377F5D">
        <w:rPr>
          <w:rFonts w:cs="Times New Roman"/>
        </w:rPr>
        <w:t xml:space="preserve"> Н.А</w:t>
      </w:r>
      <w:r w:rsidR="00FE0064" w:rsidRPr="00377F5D">
        <w:rPr>
          <w:rFonts w:cs="Times New Roman"/>
        </w:rPr>
        <w:t>.</w:t>
      </w:r>
    </w:p>
    <w:p w14:paraId="169429C3" w14:textId="77777777" w:rsidR="00F132AC" w:rsidRPr="00377F5D" w:rsidRDefault="00F132AC" w:rsidP="00F132AC">
      <w:pPr>
        <w:spacing w:line="240" w:lineRule="auto"/>
        <w:ind w:left="567" w:firstLine="0"/>
        <w:rPr>
          <w:rFonts w:cs="Times New Roman"/>
        </w:rPr>
      </w:pPr>
    </w:p>
    <w:p w14:paraId="69A3B7AD" w14:textId="4D4C7E76" w:rsidR="00F132AC" w:rsidRPr="00377F5D" w:rsidRDefault="00FE0064" w:rsidP="00F132AC">
      <w:pPr>
        <w:tabs>
          <w:tab w:val="left" w:pos="1701"/>
        </w:tabs>
        <w:spacing w:line="240" w:lineRule="auto"/>
        <w:ind w:left="567" w:firstLine="0"/>
        <w:rPr>
          <w:rFonts w:cs="Times New Roman"/>
        </w:rPr>
      </w:pPr>
      <w:r w:rsidRPr="00377F5D">
        <w:rPr>
          <w:rFonts w:cs="Times New Roman"/>
        </w:rPr>
        <w:t>Преподаватель</w:t>
      </w:r>
      <w:r w:rsidR="00F132AC" w:rsidRPr="00377F5D">
        <w:rPr>
          <w:rFonts w:cs="Times New Roman"/>
        </w:rPr>
        <w:tab/>
      </w:r>
      <w:r w:rsidR="00F132AC" w:rsidRPr="00377F5D">
        <w:rPr>
          <w:rFonts w:cs="Times New Roman"/>
        </w:rPr>
        <w:tab/>
      </w:r>
      <w:r w:rsidR="00F132AC" w:rsidRPr="00377F5D">
        <w:rPr>
          <w:rFonts w:cs="Times New Roman"/>
        </w:rPr>
        <w:tab/>
      </w:r>
      <w:r w:rsidR="00F132AC" w:rsidRPr="00377F5D">
        <w:rPr>
          <w:rFonts w:cs="Times New Roman"/>
        </w:rPr>
        <w:tab/>
      </w:r>
      <w:r w:rsidR="00F132AC" w:rsidRPr="00377F5D">
        <w:rPr>
          <w:rFonts w:cs="Times New Roman"/>
        </w:rPr>
        <w:tab/>
      </w:r>
      <w:r w:rsidR="000C5351" w:rsidRPr="00377F5D">
        <w:rPr>
          <w:rFonts w:cs="Times New Roman"/>
        </w:rPr>
        <w:tab/>
      </w:r>
      <w:r w:rsidR="000C5351" w:rsidRPr="00377F5D">
        <w:rPr>
          <w:rFonts w:cs="Times New Roman"/>
        </w:rPr>
        <w:tab/>
      </w:r>
      <w:r w:rsidR="00377F5D" w:rsidRPr="00377F5D">
        <w:rPr>
          <w:rFonts w:cs="Times New Roman"/>
        </w:rPr>
        <w:t>Пахомов М</w:t>
      </w:r>
      <w:r w:rsidRPr="00377F5D">
        <w:rPr>
          <w:rFonts w:cs="Times New Roman"/>
        </w:rPr>
        <w:t>.А</w:t>
      </w:r>
      <w:r w:rsidR="00F132AC" w:rsidRPr="00377F5D">
        <w:rPr>
          <w:rFonts w:cs="Times New Roman"/>
        </w:rPr>
        <w:t xml:space="preserve">. </w:t>
      </w:r>
    </w:p>
    <w:p w14:paraId="48CA5E9C" w14:textId="77777777" w:rsidR="00F132AC" w:rsidRPr="00377F5D" w:rsidRDefault="00F132AC" w:rsidP="00F132AC">
      <w:pPr>
        <w:spacing w:line="240" w:lineRule="auto"/>
        <w:ind w:firstLine="0"/>
        <w:jc w:val="center"/>
        <w:rPr>
          <w:rFonts w:cs="Times New Roman"/>
        </w:rPr>
      </w:pPr>
    </w:p>
    <w:p w14:paraId="169C5CB1" w14:textId="77777777" w:rsidR="00F132AC" w:rsidRPr="00377F5D" w:rsidRDefault="00F132AC" w:rsidP="00F132AC">
      <w:pPr>
        <w:tabs>
          <w:tab w:val="left" w:pos="6946"/>
        </w:tabs>
        <w:spacing w:line="240" w:lineRule="auto"/>
        <w:ind w:firstLine="0"/>
        <w:jc w:val="center"/>
        <w:rPr>
          <w:rFonts w:cs="Times New Roman"/>
        </w:rPr>
      </w:pPr>
    </w:p>
    <w:p w14:paraId="079CB9DC" w14:textId="77777777" w:rsidR="00F132AC" w:rsidRPr="00377F5D" w:rsidRDefault="00F132AC" w:rsidP="00F132AC">
      <w:pPr>
        <w:spacing w:line="240" w:lineRule="auto"/>
        <w:ind w:firstLine="0"/>
        <w:jc w:val="center"/>
        <w:rPr>
          <w:rFonts w:cs="Times New Roman"/>
        </w:rPr>
      </w:pPr>
    </w:p>
    <w:p w14:paraId="2292F24F" w14:textId="77777777" w:rsidR="00F132AC" w:rsidRPr="00377F5D" w:rsidRDefault="00F132AC" w:rsidP="00F132AC">
      <w:pPr>
        <w:spacing w:line="240" w:lineRule="auto"/>
        <w:ind w:firstLine="0"/>
        <w:jc w:val="center"/>
        <w:rPr>
          <w:rFonts w:cs="Times New Roman"/>
        </w:rPr>
      </w:pPr>
    </w:p>
    <w:p w14:paraId="7A667BD0" w14:textId="77777777" w:rsidR="00F132AC" w:rsidRPr="00377F5D" w:rsidRDefault="00F132AC" w:rsidP="00F132AC">
      <w:pPr>
        <w:spacing w:line="240" w:lineRule="auto"/>
        <w:ind w:firstLine="0"/>
        <w:jc w:val="center"/>
        <w:rPr>
          <w:rFonts w:cs="Times New Roman"/>
        </w:rPr>
      </w:pPr>
      <w:bookmarkStart w:id="0" w:name="_gjdgxs" w:colFirst="0" w:colLast="0"/>
      <w:bookmarkEnd w:id="0"/>
    </w:p>
    <w:p w14:paraId="48A8E6D4" w14:textId="77777777" w:rsidR="00F132AC" w:rsidRPr="00377F5D" w:rsidRDefault="00F132AC" w:rsidP="00B9062A">
      <w:pPr>
        <w:spacing w:line="240" w:lineRule="auto"/>
        <w:ind w:firstLine="0"/>
        <w:jc w:val="center"/>
        <w:rPr>
          <w:rFonts w:cs="Times New Roman"/>
        </w:rPr>
      </w:pPr>
    </w:p>
    <w:p w14:paraId="12AC2E0E" w14:textId="51C6F178" w:rsidR="00F132AC" w:rsidRPr="00377F5D" w:rsidRDefault="00F132AC" w:rsidP="00F132AC">
      <w:pPr>
        <w:spacing w:line="240" w:lineRule="auto"/>
        <w:ind w:firstLine="0"/>
        <w:jc w:val="center"/>
        <w:rPr>
          <w:rFonts w:cs="Times New Roman"/>
        </w:rPr>
      </w:pPr>
    </w:p>
    <w:p w14:paraId="582A571E" w14:textId="1116A8B1" w:rsidR="0001076A" w:rsidRPr="00377F5D" w:rsidRDefault="0001076A" w:rsidP="00F132AC">
      <w:pPr>
        <w:spacing w:line="240" w:lineRule="auto"/>
        <w:ind w:firstLine="0"/>
        <w:jc w:val="center"/>
        <w:rPr>
          <w:rFonts w:cs="Times New Roman"/>
        </w:rPr>
      </w:pPr>
    </w:p>
    <w:p w14:paraId="2D523FAE" w14:textId="376AB802" w:rsidR="002F2941" w:rsidRPr="00377F5D" w:rsidRDefault="002F2941" w:rsidP="00F132AC">
      <w:pPr>
        <w:spacing w:line="240" w:lineRule="auto"/>
        <w:ind w:firstLine="0"/>
        <w:jc w:val="center"/>
        <w:rPr>
          <w:rFonts w:cs="Times New Roman"/>
        </w:rPr>
      </w:pPr>
    </w:p>
    <w:p w14:paraId="5A3EA417" w14:textId="4475E170" w:rsidR="002F2941" w:rsidRPr="00377F5D" w:rsidRDefault="002F2941" w:rsidP="00BD26C8">
      <w:pPr>
        <w:spacing w:line="240" w:lineRule="auto"/>
        <w:ind w:firstLine="0"/>
        <w:jc w:val="center"/>
        <w:rPr>
          <w:rFonts w:cs="Times New Roman"/>
        </w:rPr>
      </w:pPr>
    </w:p>
    <w:p w14:paraId="726F9D29" w14:textId="77777777" w:rsidR="00F132AC" w:rsidRPr="00377F5D" w:rsidRDefault="00F132AC" w:rsidP="00F132AC">
      <w:pPr>
        <w:spacing w:line="240" w:lineRule="auto"/>
        <w:ind w:firstLine="0"/>
        <w:jc w:val="center"/>
        <w:rPr>
          <w:rFonts w:cs="Times New Roman"/>
        </w:rPr>
      </w:pPr>
      <w:r w:rsidRPr="00377F5D">
        <w:rPr>
          <w:rFonts w:cs="Times New Roman"/>
        </w:rPr>
        <w:t>Санкт-Петербург</w:t>
      </w:r>
    </w:p>
    <w:p w14:paraId="10EB2E87" w14:textId="3BC13C7E" w:rsidR="009753DE" w:rsidRPr="00377F5D" w:rsidRDefault="00F132AC" w:rsidP="002F2941">
      <w:pPr>
        <w:ind w:firstLine="0"/>
        <w:jc w:val="center"/>
        <w:rPr>
          <w:rFonts w:cs="Times New Roman"/>
        </w:rPr>
      </w:pPr>
      <w:r w:rsidRPr="00377F5D">
        <w:rPr>
          <w:rFonts w:cs="Times New Roman"/>
        </w:rPr>
        <w:t>202</w:t>
      </w:r>
      <w:r w:rsidR="00FE0064" w:rsidRPr="00377F5D">
        <w:rPr>
          <w:rFonts w:cs="Times New Roman"/>
        </w:rPr>
        <w:t>6</w:t>
      </w:r>
      <w:r w:rsidRPr="00377F5D">
        <w:rPr>
          <w:rFonts w:cs="Times New Roman"/>
        </w:rPr>
        <w:t xml:space="preserve"> год</w:t>
      </w:r>
    </w:p>
    <w:p w14:paraId="29649A55" w14:textId="77777777" w:rsidR="00601F8B" w:rsidRPr="00377F5D" w:rsidRDefault="007350A2" w:rsidP="00E62EF6">
      <w:pPr>
        <w:pStyle w:val="10"/>
        <w:rPr>
          <w:rFonts w:cs="Times New Roman"/>
        </w:rPr>
      </w:pPr>
      <w:bookmarkStart w:id="1" w:name="_Toc223049061"/>
      <w:r w:rsidRPr="00377F5D">
        <w:rPr>
          <w:rFonts w:cs="Times New Roman"/>
        </w:rPr>
        <w:lastRenderedPageBreak/>
        <w:t>Ц</w:t>
      </w:r>
      <w:r w:rsidR="00987AA9" w:rsidRPr="00377F5D">
        <w:rPr>
          <w:rFonts w:cs="Times New Roman"/>
        </w:rPr>
        <w:t>ель работы</w:t>
      </w:r>
      <w:bookmarkEnd w:id="1"/>
    </w:p>
    <w:p w14:paraId="7429EBF4" w14:textId="3056102E" w:rsidR="00680322" w:rsidRPr="00377F5D" w:rsidRDefault="00377F5D" w:rsidP="00E62EF6">
      <w:pPr>
        <w:pStyle w:val="140"/>
        <w:tabs>
          <w:tab w:val="left" w:pos="1134"/>
        </w:tabs>
        <w:rPr>
          <w:rFonts w:cs="Times New Roman"/>
        </w:rPr>
      </w:pPr>
      <w:r w:rsidRPr="00377F5D">
        <w:rPr>
          <w:rFonts w:cs="Times New Roman"/>
        </w:rPr>
        <w:t>Цель работы - изучить принципы работы оптимизирующих компиляторов: на примере файла «</w:t>
      </w:r>
      <w:r w:rsidRPr="00377F5D">
        <w:rPr>
          <w:rFonts w:cs="Times New Roman"/>
          <w:lang w:val="en-US"/>
        </w:rPr>
        <w:t>OPTBENCH</w:t>
      </w:r>
      <w:r w:rsidRPr="00377F5D">
        <w:rPr>
          <w:rFonts w:cs="Times New Roman"/>
        </w:rPr>
        <w:t>.</w:t>
      </w:r>
      <w:r w:rsidRPr="00377F5D">
        <w:rPr>
          <w:rFonts w:cs="Times New Roman"/>
          <w:lang w:val="en-US"/>
        </w:rPr>
        <w:t>c</w:t>
      </w:r>
      <w:r w:rsidRPr="00377F5D">
        <w:rPr>
          <w:rFonts w:cs="Times New Roman"/>
        </w:rPr>
        <w:t>» сравнить ассемблерный код, полученный без оптимизаций и с оптимизацией, и разобрать, какие преобразования выполняет компилятор.</w:t>
      </w:r>
      <w:r w:rsidR="00B9062A" w:rsidRPr="00377F5D">
        <w:rPr>
          <w:rFonts w:cs="Times New Roman"/>
        </w:rPr>
        <w:t xml:space="preserve"> </w:t>
      </w:r>
    </w:p>
    <w:p w14:paraId="396C64DC" w14:textId="0F723245" w:rsidR="00C93DCC" w:rsidRPr="00377F5D" w:rsidRDefault="003E32B5" w:rsidP="00E62EF6">
      <w:pPr>
        <w:pStyle w:val="10"/>
        <w:rPr>
          <w:rFonts w:cs="Times New Roman"/>
        </w:rPr>
      </w:pPr>
      <w:bookmarkStart w:id="2" w:name="_Toc223049063"/>
      <w:r w:rsidRPr="00377F5D">
        <w:rPr>
          <w:rFonts w:cs="Times New Roman"/>
        </w:rPr>
        <w:lastRenderedPageBreak/>
        <w:t>Ход работы</w:t>
      </w:r>
      <w:bookmarkEnd w:id="2"/>
    </w:p>
    <w:p w14:paraId="2611AB76" w14:textId="72E13F08" w:rsidR="00556F9E" w:rsidRPr="00377F5D" w:rsidRDefault="00377F5D" w:rsidP="00AA31C1">
      <w:pPr>
        <w:pStyle w:val="21"/>
        <w:rPr>
          <w:rFonts w:cs="Times New Roman"/>
        </w:rPr>
      </w:pPr>
      <w:r w:rsidRPr="00377F5D">
        <w:rPr>
          <w:rFonts w:cs="Times New Roman"/>
        </w:rPr>
        <w:t>Компилятор и флаги оптимизации</w:t>
      </w:r>
    </w:p>
    <w:p w14:paraId="7C2145D8" w14:textId="06B1CF45" w:rsidR="00377F5D" w:rsidRPr="00377F5D" w:rsidRDefault="00377F5D" w:rsidP="00377F5D">
      <w:pPr>
        <w:tabs>
          <w:tab w:val="left" w:pos="1134"/>
        </w:tabs>
        <w:ind w:firstLine="709"/>
        <w:rPr>
          <w:rFonts w:cs="Times New Roman"/>
        </w:rPr>
      </w:pPr>
      <w:r w:rsidRPr="00377F5D">
        <w:rPr>
          <w:rFonts w:cs="Times New Roman"/>
        </w:rPr>
        <w:t xml:space="preserve">Компилятор </w:t>
      </w:r>
      <w:r w:rsidRPr="00377F5D">
        <w:rPr>
          <w:rFonts w:cs="Times New Roman"/>
          <w:lang w:val="en-US"/>
        </w:rPr>
        <w:t>GCC</w:t>
      </w:r>
      <w:r w:rsidRPr="00377F5D">
        <w:rPr>
          <w:rFonts w:cs="Times New Roman"/>
        </w:rPr>
        <w:t xml:space="preserve"> 15.20. (</w:t>
      </w:r>
      <w:proofErr w:type="spellStart"/>
      <w:r w:rsidRPr="00377F5D">
        <w:rPr>
          <w:rFonts w:cs="Times New Roman"/>
          <w:lang w:val="en-US"/>
        </w:rPr>
        <w:t>MinGW</w:t>
      </w:r>
      <w:proofErr w:type="spellEnd"/>
      <w:r w:rsidRPr="00377F5D">
        <w:rPr>
          <w:rFonts w:cs="Times New Roman"/>
        </w:rPr>
        <w:t>-</w:t>
      </w:r>
      <w:r w:rsidRPr="00377F5D">
        <w:rPr>
          <w:rFonts w:cs="Times New Roman"/>
          <w:lang w:val="en-US"/>
        </w:rPr>
        <w:t>w</w:t>
      </w:r>
      <w:r w:rsidRPr="00377F5D">
        <w:rPr>
          <w:rFonts w:cs="Times New Roman"/>
        </w:rPr>
        <w:t xml:space="preserve">64). Целевая платформа – </w:t>
      </w:r>
      <w:r w:rsidRPr="00377F5D">
        <w:rPr>
          <w:rFonts w:cs="Times New Roman"/>
          <w:lang w:val="en-US"/>
        </w:rPr>
        <w:t>x86-64, Windows.</w:t>
      </w:r>
    </w:p>
    <w:p w14:paraId="408CC68F" w14:textId="715B3DAC" w:rsidR="00377F5D" w:rsidRPr="00377F5D" w:rsidRDefault="00377F5D" w:rsidP="00377F5D">
      <w:pPr>
        <w:pStyle w:val="afd"/>
        <w:rPr>
          <w:rFonts w:cs="Times New Roman"/>
        </w:rPr>
      </w:pPr>
      <w:r w:rsidRPr="00377F5D">
        <w:rPr>
          <w:rFonts w:cs="Times New Roman"/>
          <w:noProof/>
        </w:rPr>
        <w:drawing>
          <wp:inline distT="0" distB="0" distL="0" distR="0" wp14:anchorId="142E43BA" wp14:editId="41073C8C">
            <wp:extent cx="6300470" cy="762635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76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9D563" w14:textId="1BD578C5" w:rsidR="00377F5D" w:rsidRPr="00377F5D" w:rsidRDefault="00377F5D" w:rsidP="00377F5D">
      <w:pPr>
        <w:pStyle w:val="a1"/>
        <w:rPr>
          <w:rFonts w:cs="Times New Roman"/>
        </w:rPr>
      </w:pPr>
      <w:r w:rsidRPr="00377F5D">
        <w:rPr>
          <w:rFonts w:cs="Times New Roman"/>
        </w:rPr>
        <w:t>– Используемый компилятор и его версия</w:t>
      </w:r>
    </w:p>
    <w:p w14:paraId="6786E9D7" w14:textId="1DFA4CC7" w:rsidR="00377F5D" w:rsidRPr="00377F5D" w:rsidRDefault="00377F5D" w:rsidP="00377F5D">
      <w:pPr>
        <w:rPr>
          <w:rFonts w:cs="Times New Roman"/>
        </w:rPr>
      </w:pPr>
    </w:p>
    <w:p w14:paraId="211F3082" w14:textId="72FCD128" w:rsidR="00377F5D" w:rsidRPr="00377F5D" w:rsidRDefault="00377F5D" w:rsidP="00377F5D">
      <w:pPr>
        <w:pStyle w:val="af8"/>
        <w:numPr>
          <w:ilvl w:val="0"/>
          <w:numId w:val="21"/>
        </w:numPr>
        <w:tabs>
          <w:tab w:val="left" w:pos="1134"/>
        </w:tabs>
        <w:spacing w:after="160" w:line="259" w:lineRule="auto"/>
        <w:ind w:left="0" w:firstLine="709"/>
        <w:rPr>
          <w:rFonts w:cs="Times New Roman"/>
        </w:rPr>
      </w:pPr>
      <w:proofErr w:type="gramStart"/>
      <w:r>
        <w:rPr>
          <w:rFonts w:cs="Times New Roman"/>
        </w:rPr>
        <w:t>S  -</w:t>
      </w:r>
      <w:proofErr w:type="gramEnd"/>
      <w:r>
        <w:rPr>
          <w:rFonts w:cs="Times New Roman"/>
        </w:rPr>
        <w:t xml:space="preserve"> без </w:t>
      </w:r>
      <w:r w:rsidRPr="00377F5D">
        <w:rPr>
          <w:rFonts w:cs="Times New Roman"/>
        </w:rPr>
        <w:t>.</w:t>
      </w:r>
      <w:proofErr w:type="spellStart"/>
      <w:r w:rsidRPr="00377F5D">
        <w:rPr>
          <w:rFonts w:cs="Times New Roman"/>
        </w:rPr>
        <w:t>exe</w:t>
      </w:r>
      <w:proofErr w:type="spellEnd"/>
      <w:r w:rsidRPr="00377F5D">
        <w:rPr>
          <w:rFonts w:cs="Times New Roman"/>
        </w:rPr>
        <w:t>, остановиться на ассемблере</w:t>
      </w:r>
      <w:r w:rsidRPr="00377F5D">
        <w:rPr>
          <w:rFonts w:cs="Times New Roman"/>
        </w:rPr>
        <w:t>,</w:t>
      </w:r>
      <w:r>
        <w:rPr>
          <w:rFonts w:cs="Times New Roman"/>
        </w:rPr>
        <w:t xml:space="preserve"> результат - листинг</w:t>
      </w:r>
      <w:r w:rsidRPr="00377F5D">
        <w:rPr>
          <w:rFonts w:cs="Times New Roman"/>
        </w:rPr>
        <w:t>;</w:t>
      </w:r>
    </w:p>
    <w:p w14:paraId="4494B99A" w14:textId="240A950A" w:rsidR="00377F5D" w:rsidRPr="00377F5D" w:rsidRDefault="00377F5D" w:rsidP="00377F5D">
      <w:pPr>
        <w:pStyle w:val="af8"/>
        <w:numPr>
          <w:ilvl w:val="0"/>
          <w:numId w:val="21"/>
        </w:numPr>
        <w:tabs>
          <w:tab w:val="left" w:pos="1134"/>
        </w:tabs>
        <w:spacing w:after="160" w:line="259" w:lineRule="auto"/>
        <w:ind w:left="0" w:firstLine="709"/>
        <w:rPr>
          <w:rFonts w:cs="Times New Roman"/>
        </w:rPr>
      </w:pPr>
      <w:r>
        <w:rPr>
          <w:rFonts w:cs="Times New Roman"/>
        </w:rPr>
        <w:t>O0 - код без оптимизации</w:t>
      </w:r>
      <w:r w:rsidRPr="00377F5D">
        <w:rPr>
          <w:rFonts w:cs="Times New Roman"/>
        </w:rPr>
        <w:t>;</w:t>
      </w:r>
    </w:p>
    <w:p w14:paraId="18A122A3" w14:textId="2D0659A4" w:rsidR="00377F5D" w:rsidRPr="00377F5D" w:rsidRDefault="00377F5D" w:rsidP="00377F5D">
      <w:pPr>
        <w:pStyle w:val="af8"/>
        <w:numPr>
          <w:ilvl w:val="0"/>
          <w:numId w:val="21"/>
        </w:numPr>
        <w:tabs>
          <w:tab w:val="left" w:pos="1134"/>
        </w:tabs>
        <w:spacing w:after="160" w:line="259" w:lineRule="auto"/>
        <w:ind w:left="0" w:firstLine="709"/>
        <w:rPr>
          <w:rFonts w:cs="Times New Roman"/>
        </w:rPr>
      </w:pPr>
      <w:proofErr w:type="spellStart"/>
      <w:r>
        <w:rPr>
          <w:rFonts w:cs="Times New Roman"/>
        </w:rPr>
        <w:t>masm</w:t>
      </w:r>
      <w:proofErr w:type="spellEnd"/>
      <w:r>
        <w:rPr>
          <w:rFonts w:cs="Times New Roman"/>
        </w:rPr>
        <w:t>=</w:t>
      </w:r>
      <w:proofErr w:type="spellStart"/>
      <w:r>
        <w:rPr>
          <w:rFonts w:cs="Times New Roman"/>
        </w:rPr>
        <w:t>intel</w:t>
      </w:r>
      <w:proofErr w:type="spellEnd"/>
      <w:r>
        <w:rPr>
          <w:rFonts w:cs="Times New Roman"/>
        </w:rPr>
        <w:t xml:space="preserve"> - </w:t>
      </w:r>
      <w:r w:rsidRPr="00377F5D">
        <w:rPr>
          <w:rFonts w:cs="Times New Roman"/>
        </w:rPr>
        <w:t>синтаксис как в примере методички (</w:t>
      </w:r>
      <w:proofErr w:type="spellStart"/>
      <w:r w:rsidRPr="00377F5D">
        <w:rPr>
          <w:rFonts w:cs="Times New Roman"/>
        </w:rPr>
        <w:t>mov</w:t>
      </w:r>
      <w:proofErr w:type="spellEnd"/>
      <w:r w:rsidRPr="00377F5D">
        <w:rPr>
          <w:rFonts w:cs="Times New Roman"/>
        </w:rPr>
        <w:t xml:space="preserve"> DWORD PTR j4[</w:t>
      </w:r>
      <w:proofErr w:type="spellStart"/>
      <w:r w:rsidRPr="00377F5D">
        <w:rPr>
          <w:rFonts w:cs="Times New Roman"/>
        </w:rPr>
        <w:t>rip</w:t>
      </w:r>
      <w:proofErr w:type="spellEnd"/>
      <w:r w:rsidRPr="00377F5D">
        <w:rPr>
          <w:rFonts w:cs="Times New Roman"/>
        </w:rPr>
        <w:t>], 2);</w:t>
      </w:r>
    </w:p>
    <w:p w14:paraId="78BA8AF2" w14:textId="02DACD43" w:rsidR="00377F5D" w:rsidRPr="00377F5D" w:rsidRDefault="00377F5D" w:rsidP="00377F5D">
      <w:pPr>
        <w:pStyle w:val="af8"/>
        <w:numPr>
          <w:ilvl w:val="0"/>
          <w:numId w:val="21"/>
        </w:numPr>
        <w:tabs>
          <w:tab w:val="left" w:pos="1134"/>
        </w:tabs>
        <w:spacing w:after="160" w:line="259" w:lineRule="auto"/>
        <w:ind w:left="0" w:firstLine="709"/>
        <w:rPr>
          <w:rFonts w:cs="Times New Roman"/>
        </w:rPr>
      </w:pPr>
      <w:proofErr w:type="spellStart"/>
      <w:r w:rsidRPr="00377F5D">
        <w:rPr>
          <w:rFonts w:cs="Times New Roman"/>
        </w:rPr>
        <w:t>fverbose-asm</w:t>
      </w:r>
      <w:proofErr w:type="spellEnd"/>
      <w:r w:rsidRPr="00377F5D">
        <w:rPr>
          <w:rFonts w:cs="Times New Roman"/>
        </w:rPr>
        <w:t xml:space="preserve"> — дописать в листинг пометки, какая строка к какой переменной относится;</w:t>
      </w:r>
    </w:p>
    <w:p w14:paraId="27716DE9" w14:textId="4DFDF448" w:rsidR="00377F5D" w:rsidRPr="00377F5D" w:rsidRDefault="00377F5D" w:rsidP="00377F5D">
      <w:pPr>
        <w:pStyle w:val="af8"/>
        <w:numPr>
          <w:ilvl w:val="0"/>
          <w:numId w:val="21"/>
        </w:numPr>
        <w:tabs>
          <w:tab w:val="left" w:pos="1134"/>
        </w:tabs>
        <w:spacing w:after="160" w:line="259" w:lineRule="auto"/>
        <w:ind w:left="0" w:firstLine="709"/>
        <w:rPr>
          <w:rFonts w:cs="Times New Roman"/>
        </w:rPr>
      </w:pPr>
      <w:r w:rsidRPr="00377F5D">
        <w:rPr>
          <w:rFonts w:cs="Times New Roman"/>
        </w:rPr>
        <w:t>o optbench_O</w:t>
      </w:r>
      <w:proofErr w:type="gramStart"/>
      <w:r w:rsidRPr="00377F5D">
        <w:rPr>
          <w:rFonts w:cs="Times New Roman"/>
        </w:rPr>
        <w:t>0.s</w:t>
      </w:r>
      <w:proofErr w:type="gramEnd"/>
      <w:r w:rsidRPr="00377F5D">
        <w:rPr>
          <w:rFonts w:cs="Times New Roman"/>
        </w:rPr>
        <w:t xml:space="preserve"> — имя выходного файла.</w:t>
      </w:r>
    </w:p>
    <w:p w14:paraId="26602D89" w14:textId="77777777" w:rsidR="00377F5D" w:rsidRPr="00377F5D" w:rsidRDefault="00377F5D" w:rsidP="00377F5D">
      <w:pPr>
        <w:rPr>
          <w:rFonts w:cs="Times New Roman"/>
        </w:rPr>
      </w:pPr>
    </w:p>
    <w:p w14:paraId="7D050006" w14:textId="0295C622" w:rsidR="00377F5D" w:rsidRDefault="00377F5D" w:rsidP="00377F5D">
      <w:pPr>
        <w:pStyle w:val="afd"/>
        <w:rPr>
          <w:rFonts w:cs="Times New Roman"/>
        </w:rPr>
      </w:pPr>
      <w:r w:rsidRPr="00377F5D">
        <w:rPr>
          <w:rFonts w:cs="Times New Roman"/>
          <w:noProof/>
        </w:rPr>
        <w:drawing>
          <wp:inline distT="0" distB="0" distL="0" distR="0" wp14:anchorId="3BD2C287" wp14:editId="05311BA8">
            <wp:extent cx="6153150" cy="18954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EBB53" w14:textId="342B261E" w:rsidR="00377F5D" w:rsidRDefault="00377F5D" w:rsidP="00377F5D">
      <w:pPr>
        <w:pStyle w:val="a1"/>
      </w:pPr>
    </w:p>
    <w:p w14:paraId="76621D5E" w14:textId="331CC5C6" w:rsidR="00377F5D" w:rsidRDefault="00377F5D" w:rsidP="00377F5D"/>
    <w:p w14:paraId="71DC0528" w14:textId="4F9050CE" w:rsidR="00377F5D" w:rsidRPr="00377F5D" w:rsidRDefault="00377F5D" w:rsidP="00377F5D">
      <w:r>
        <w:t>Компилятор понял</w:t>
      </w:r>
      <w:r w:rsidRPr="00D653AF">
        <w:t>,</w:t>
      </w:r>
      <w:r>
        <w:t xml:space="preserve"> что цикл просто кладёт единицу в 3 ячейки подряд</w:t>
      </w:r>
      <w:r w:rsidRPr="00D653AF">
        <w:t>,</w:t>
      </w:r>
      <w:r>
        <w:t xml:space="preserve"> и выкинул сам цикл – ни счётчика </w:t>
      </w:r>
      <w:r>
        <w:rPr>
          <w:lang w:val="en-US"/>
        </w:rPr>
        <w:t>I</w:t>
      </w:r>
      <w:r w:rsidRPr="00D653AF">
        <w:t>,</w:t>
      </w:r>
      <w:r>
        <w:t xml:space="preserve"> ни сравнения</w:t>
      </w:r>
      <w:r w:rsidRPr="00D653AF">
        <w:t>,</w:t>
      </w:r>
      <w:r>
        <w:t xml:space="preserve"> ни прыжков. Вместо этого три прямые записи. Две соседние ячейки </w:t>
      </w:r>
      <w:proofErr w:type="spellStart"/>
      <w:proofErr w:type="gramStart"/>
      <w:r>
        <w:rPr>
          <w:lang w:val="en-US"/>
        </w:rPr>
        <w:t>ivector</w:t>
      </w:r>
      <w:proofErr w:type="spellEnd"/>
      <w:r w:rsidRPr="001F6C3F">
        <w:t>[</w:t>
      </w:r>
      <w:proofErr w:type="gramEnd"/>
      <w:r w:rsidRPr="001F6C3F">
        <w:t xml:space="preserve">0] </w:t>
      </w:r>
      <w:r>
        <w:t xml:space="preserve">и </w:t>
      </w:r>
      <w:proofErr w:type="spellStart"/>
      <w:r>
        <w:rPr>
          <w:lang w:val="en-US"/>
        </w:rPr>
        <w:t>ivector</w:t>
      </w:r>
      <w:proofErr w:type="spellEnd"/>
      <w:r w:rsidRPr="001F6C3F">
        <w:t xml:space="preserve">[1] </w:t>
      </w:r>
      <w:r>
        <w:t>он записал одной 64-битной командой</w:t>
      </w:r>
      <w:r w:rsidRPr="001F6C3F">
        <w:t>,</w:t>
      </w:r>
      <w:r>
        <w:t xml:space="preserve"> подготовив константу </w:t>
      </w:r>
      <w:r w:rsidRPr="001F6C3F">
        <w:t>.</w:t>
      </w:r>
      <w:r>
        <w:rPr>
          <w:lang w:val="en-US"/>
        </w:rPr>
        <w:t>LC</w:t>
      </w:r>
      <w:r w:rsidRPr="001F6C3F">
        <w:t>0</w:t>
      </w:r>
      <w:r>
        <w:t xml:space="preserve"> заранее. Это и есть «отказ от циклов».</w:t>
      </w:r>
    </w:p>
    <w:p w14:paraId="65FEA493" w14:textId="64B20B52" w:rsidR="00377F5D" w:rsidRPr="00377F5D" w:rsidRDefault="00377F5D" w:rsidP="00377F5D">
      <w:r>
        <w:rPr>
          <w:noProof/>
        </w:rPr>
        <w:lastRenderedPageBreak/>
        <w:drawing>
          <wp:inline distT="0" distB="0" distL="0" distR="0" wp14:anchorId="1D692601" wp14:editId="65E3A657">
            <wp:extent cx="6153150" cy="237172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F6051" w14:textId="11CA28EC" w:rsidR="00AE1FDE" w:rsidRPr="00377F5D" w:rsidRDefault="00C93DCC" w:rsidP="001F2E83">
      <w:pPr>
        <w:pStyle w:val="10"/>
        <w:rPr>
          <w:rFonts w:cs="Times New Roman"/>
        </w:rPr>
      </w:pPr>
      <w:bookmarkStart w:id="3" w:name="_Toc223049070"/>
      <w:r w:rsidRPr="00377F5D">
        <w:rPr>
          <w:rFonts w:cs="Times New Roman"/>
        </w:rPr>
        <w:lastRenderedPageBreak/>
        <w:t>Выводы</w:t>
      </w:r>
      <w:bookmarkEnd w:id="3"/>
    </w:p>
    <w:p w14:paraId="5669C3EE" w14:textId="5E5988E2" w:rsidR="0071292E" w:rsidRPr="00377F5D" w:rsidRDefault="00556F9E" w:rsidP="00E62EF6">
      <w:pPr>
        <w:tabs>
          <w:tab w:val="left" w:pos="1134"/>
        </w:tabs>
        <w:ind w:firstLine="709"/>
        <w:rPr>
          <w:rFonts w:cs="Times New Roman"/>
        </w:rPr>
      </w:pPr>
      <w:r w:rsidRPr="00377F5D">
        <w:rPr>
          <w:rFonts w:cs="Times New Roman"/>
        </w:rPr>
        <w:t xml:space="preserve">В ходе работы изучены процессы, протекающие в электрических цепях, содержащих реактивные элементы, и получены навыки использования генератора гармонических сигналов, </w:t>
      </w:r>
      <w:proofErr w:type="spellStart"/>
      <w:r w:rsidRPr="00377F5D">
        <w:rPr>
          <w:rFonts w:cs="Times New Roman"/>
        </w:rPr>
        <w:t>мультиметра</w:t>
      </w:r>
      <w:proofErr w:type="spellEnd"/>
      <w:r w:rsidRPr="00377F5D">
        <w:rPr>
          <w:rFonts w:cs="Times New Roman"/>
        </w:rPr>
        <w:t xml:space="preserve"> и осциллографа </w:t>
      </w:r>
      <w:bookmarkStart w:id="4" w:name="_GoBack"/>
      <w:bookmarkEnd w:id="4"/>
      <w:r w:rsidRPr="00377F5D">
        <w:rPr>
          <w:rFonts w:cs="Times New Roman"/>
        </w:rPr>
        <w:t xml:space="preserve">в среде </w:t>
      </w:r>
      <w:r w:rsidRPr="00377F5D">
        <w:rPr>
          <w:rFonts w:cs="Times New Roman"/>
          <w:lang w:val="en-US"/>
        </w:rPr>
        <w:t>Multisim</w:t>
      </w:r>
      <w:r w:rsidRPr="00377F5D">
        <w:rPr>
          <w:rFonts w:cs="Times New Roman"/>
        </w:rPr>
        <w:t>.</w:t>
      </w:r>
      <w:r w:rsidR="007B5E50" w:rsidRPr="00377F5D">
        <w:rPr>
          <w:rFonts w:cs="Times New Roman"/>
        </w:rPr>
        <w:t xml:space="preserve"> </w:t>
      </w:r>
    </w:p>
    <w:sectPr w:rsidR="0071292E" w:rsidRPr="00377F5D" w:rsidSect="00D60F71">
      <w:footerReference w:type="default" r:id="rId11"/>
      <w:pgSz w:w="11906" w:h="16838"/>
      <w:pgMar w:top="1134" w:right="850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69817C2" w14:textId="77777777" w:rsidR="006B10D5" w:rsidRPr="00D60F71" w:rsidRDefault="006B10D5" w:rsidP="00D60F71">
      <w:pPr>
        <w:spacing w:line="240" w:lineRule="auto"/>
        <w:rPr>
          <w:bCs/>
          <w:szCs w:val="22"/>
        </w:rPr>
      </w:pPr>
      <w:r>
        <w:separator/>
      </w:r>
    </w:p>
  </w:endnote>
  <w:endnote w:type="continuationSeparator" w:id="0">
    <w:p w14:paraId="0EFAC00B" w14:textId="77777777" w:rsidR="006B10D5" w:rsidRPr="00D60F71" w:rsidRDefault="006B10D5" w:rsidP="00D60F71">
      <w:pPr>
        <w:spacing w:line="240" w:lineRule="auto"/>
        <w:rPr>
          <w:bCs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202A7A0F" w14:textId="64BB3F15" w:rsidR="0097173A" w:rsidRPr="00C53ADA" w:rsidRDefault="0097173A" w:rsidP="00C53ADA">
        <w:pPr>
          <w:pStyle w:val="aff1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63731C">
          <w:rPr>
            <w:noProof/>
            <w:sz w:val="24"/>
            <w:szCs w:val="24"/>
          </w:rPr>
          <w:t>5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A4D409" w14:textId="77777777" w:rsidR="006B10D5" w:rsidRPr="00D60F71" w:rsidRDefault="006B10D5" w:rsidP="00D60F71">
      <w:pPr>
        <w:spacing w:line="240" w:lineRule="auto"/>
        <w:rPr>
          <w:bCs/>
          <w:szCs w:val="22"/>
        </w:rPr>
      </w:pPr>
      <w:r>
        <w:separator/>
      </w:r>
    </w:p>
  </w:footnote>
  <w:footnote w:type="continuationSeparator" w:id="0">
    <w:p w14:paraId="15A22655" w14:textId="77777777" w:rsidR="006B10D5" w:rsidRPr="00D60F71" w:rsidRDefault="006B10D5" w:rsidP="00D60F71">
      <w:pPr>
        <w:spacing w:line="240" w:lineRule="auto"/>
        <w:rPr>
          <w:bCs/>
          <w:szCs w:val="22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0000002"/>
    <w:multiLevelType w:val="multilevel"/>
    <w:tmpl w:val="FA367AB4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" w15:restartNumberingAfterBreak="0">
    <w:nsid w:val="08B068A2"/>
    <w:multiLevelType w:val="multilevel"/>
    <w:tmpl w:val="2AFEC94E"/>
    <w:lvl w:ilvl="0">
      <w:start w:val="1"/>
      <w:numFmt w:val="decimal"/>
      <w:pStyle w:val="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20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3" w15:restartNumberingAfterBreak="0">
    <w:nsid w:val="0B3F25C7"/>
    <w:multiLevelType w:val="hybridMultilevel"/>
    <w:tmpl w:val="0A665500"/>
    <w:lvl w:ilvl="0" w:tplc="1662FF0A">
      <w:start w:val="1"/>
      <w:numFmt w:val="bullet"/>
      <w:lvlText w:val="‑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5" w15:restartNumberingAfterBreak="0">
    <w:nsid w:val="32615E52"/>
    <w:multiLevelType w:val="multilevel"/>
    <w:tmpl w:val="CEF88C3E"/>
    <w:lvl w:ilvl="0">
      <w:start w:val="1"/>
      <w:numFmt w:val="decimal"/>
      <w:pStyle w:val="a0"/>
      <w:lvlText w:val="%1."/>
      <w:lvlJc w:val="left"/>
      <w:pPr>
        <w:tabs>
          <w:tab w:val="num" w:pos="737"/>
        </w:tabs>
        <w:ind w:left="0" w:firstLine="709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304"/>
        </w:tabs>
        <w:ind w:left="567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71"/>
        </w:tabs>
        <w:ind w:left="1134" w:firstLine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438"/>
        </w:tabs>
        <w:ind w:left="1701" w:firstLine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005"/>
        </w:tabs>
        <w:ind w:left="2268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572"/>
        </w:tabs>
        <w:ind w:left="2835" w:firstLine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39"/>
        </w:tabs>
        <w:ind w:left="3402" w:firstLine="709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706"/>
        </w:tabs>
        <w:ind w:left="3969" w:firstLine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273"/>
        </w:tabs>
        <w:ind w:left="4536" w:firstLine="709"/>
      </w:pPr>
      <w:rPr>
        <w:rFonts w:hint="default"/>
      </w:rPr>
    </w:lvl>
  </w:abstractNum>
  <w:abstractNum w:abstractNumId="6" w15:restartNumberingAfterBreak="0">
    <w:nsid w:val="33BA1DA6"/>
    <w:multiLevelType w:val="multilevel"/>
    <w:tmpl w:val="9432A750"/>
    <w:lvl w:ilvl="0">
      <w:start w:val="1"/>
      <w:numFmt w:val="decimal"/>
      <w:pStyle w:val="10"/>
      <w:lvlText w:val="%1"/>
      <w:lvlJc w:val="center"/>
      <w:pPr>
        <w:ind w:left="0" w:firstLine="0"/>
      </w:pPr>
      <w:rPr>
        <w:rFonts w:hint="default"/>
      </w:rPr>
    </w:lvl>
    <w:lvl w:ilvl="1">
      <w:start w:val="1"/>
      <w:numFmt w:val="decimal"/>
      <w:pStyle w:val="21"/>
      <w:lvlText w:val="%1.%2 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a1"/>
      <w:suff w:val="space"/>
      <w:lvlText w:val="Рисунок %1.%4"/>
      <w:lvlJc w:val="center"/>
      <w:pPr>
        <w:ind w:left="0" w:firstLine="0"/>
      </w:pPr>
      <w:rPr>
        <w:rFonts w:hint="default"/>
      </w:rPr>
    </w:lvl>
    <w:lvl w:ilvl="4">
      <w:start w:val="1"/>
      <w:numFmt w:val="decimal"/>
      <w:pStyle w:val="a2"/>
      <w:suff w:val="space"/>
      <w:lvlText w:val="Таблица %1.%5 –"/>
      <w:lvlJc w:val="left"/>
      <w:pPr>
        <w:ind w:left="0" w:firstLine="0"/>
      </w:pPr>
      <w:rPr>
        <w:rFonts w:hint="default"/>
      </w:rPr>
    </w:lvl>
    <w:lvl w:ilvl="5">
      <w:start w:val="1"/>
      <w:numFmt w:val="decimal"/>
      <w:pStyle w:val="a3"/>
      <w:suff w:val="space"/>
      <w:lvlText w:val="Листинг %6 –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466976A3"/>
    <w:multiLevelType w:val="multilevel"/>
    <w:tmpl w:val="9AEC0078"/>
    <w:lvl w:ilvl="0">
      <w:start w:val="1"/>
      <w:numFmt w:val="russianUpper"/>
      <w:pStyle w:val="a4"/>
      <w:lvlText w:val="ПРИЛОЖЕНИЕ %1"/>
      <w:lvlJc w:val="center"/>
      <w:pPr>
        <w:ind w:left="0" w:firstLine="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a5"/>
      <w:suff w:val="space"/>
      <w:lvlText w:val="Рисунок %1.%4"/>
      <w:lvlJc w:val="center"/>
      <w:pPr>
        <w:ind w:left="0" w:firstLine="0"/>
      </w:pPr>
      <w:rPr>
        <w:rFonts w:hint="default"/>
      </w:rPr>
    </w:lvl>
    <w:lvl w:ilvl="4">
      <w:start w:val="1"/>
      <w:numFmt w:val="decimal"/>
      <w:pStyle w:val="a6"/>
      <w:suff w:val="space"/>
      <w:lvlText w:val="Таблица %1.%5 –"/>
      <w:lvlJc w:val="left"/>
      <w:pPr>
        <w:ind w:left="0" w:firstLine="0"/>
      </w:pPr>
      <w:rPr>
        <w:rFonts w:hint="default"/>
      </w:rPr>
    </w:lvl>
    <w:lvl w:ilvl="5">
      <w:start w:val="1"/>
      <w:numFmt w:val="decimal"/>
      <w:pStyle w:val="a7"/>
      <w:suff w:val="space"/>
      <w:lvlText w:val="Листинг %1.%6 –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50966249"/>
    <w:multiLevelType w:val="multilevel"/>
    <w:tmpl w:val="0419001D"/>
    <w:styleLink w:val="a8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5F156472"/>
    <w:multiLevelType w:val="multilevel"/>
    <w:tmpl w:val="0419001D"/>
    <w:styleLink w:val="a9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6107179B"/>
    <w:multiLevelType w:val="hybridMultilevel"/>
    <w:tmpl w:val="8E22499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67FC70B2"/>
    <w:multiLevelType w:val="hybridMultilevel"/>
    <w:tmpl w:val="6F4C2824"/>
    <w:lvl w:ilvl="0" w:tplc="70526CC8">
      <w:start w:val="1"/>
      <w:numFmt w:val="decimal"/>
      <w:pStyle w:val="aa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2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50807A6"/>
    <w:multiLevelType w:val="hybridMultilevel"/>
    <w:tmpl w:val="32847FB6"/>
    <w:lvl w:ilvl="0" w:tplc="CADCE40A">
      <w:start w:val="1"/>
      <w:numFmt w:val="bullet"/>
      <w:pStyle w:val="ab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12"/>
  </w:num>
  <w:num w:numId="4">
    <w:abstractNumId w:val="2"/>
  </w:num>
  <w:num w:numId="5">
    <w:abstractNumId w:val="11"/>
  </w:num>
  <w:num w:numId="6">
    <w:abstractNumId w:val="1"/>
  </w:num>
  <w:num w:numId="7">
    <w:abstractNumId w:val="13"/>
  </w:num>
  <w:num w:numId="8">
    <w:abstractNumId w:val="5"/>
  </w:num>
  <w:num w:numId="9">
    <w:abstractNumId w:val="8"/>
  </w:num>
  <w:num w:numId="10">
    <w:abstractNumId w:val="9"/>
  </w:num>
  <w:num w:numId="11">
    <w:abstractNumId w:val="6"/>
  </w:num>
  <w:num w:numId="12">
    <w:abstractNumId w:val="7"/>
  </w:num>
  <w:num w:numId="1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6"/>
  </w:num>
  <w:num w:numId="15">
    <w:abstractNumId w:val="5"/>
  </w:num>
  <w:num w:numId="16">
    <w:abstractNumId w:val="10"/>
  </w:num>
  <w:num w:numId="17">
    <w:abstractNumId w:val="6"/>
  </w:num>
  <w:num w:numId="18">
    <w:abstractNumId w:val="6"/>
  </w:num>
  <w:num w:numId="19">
    <w:abstractNumId w:val="6"/>
  </w:num>
  <w:num w:numId="20">
    <w:abstractNumId w:val="6"/>
  </w:num>
  <w:num w:numId="21">
    <w:abstractNumId w:val="3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attachedTemplate r:id="rId1"/>
  <w:documentProtection w:formatting="1" w:enforcement="0"/>
  <w:styleLockTheme/>
  <w:styleLockQFSet/>
  <w:defaultTabStop w:val="709"/>
  <w:drawingGridHorizontalSpacing w:val="14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76EB"/>
    <w:rsid w:val="0001076A"/>
    <w:rsid w:val="00015CDA"/>
    <w:rsid w:val="00024172"/>
    <w:rsid w:val="000269FA"/>
    <w:rsid w:val="00035B5A"/>
    <w:rsid w:val="00035C4C"/>
    <w:rsid w:val="0003656F"/>
    <w:rsid w:val="00055989"/>
    <w:rsid w:val="00057EFD"/>
    <w:rsid w:val="0006172D"/>
    <w:rsid w:val="00063A15"/>
    <w:rsid w:val="00067B65"/>
    <w:rsid w:val="00067B92"/>
    <w:rsid w:val="00082D58"/>
    <w:rsid w:val="00083B3B"/>
    <w:rsid w:val="00085756"/>
    <w:rsid w:val="00090579"/>
    <w:rsid w:val="00095910"/>
    <w:rsid w:val="000A2827"/>
    <w:rsid w:val="000B0273"/>
    <w:rsid w:val="000B1123"/>
    <w:rsid w:val="000B1F41"/>
    <w:rsid w:val="000B3072"/>
    <w:rsid w:val="000B5D9C"/>
    <w:rsid w:val="000C5351"/>
    <w:rsid w:val="000D0306"/>
    <w:rsid w:val="000D1502"/>
    <w:rsid w:val="000E2904"/>
    <w:rsid w:val="000E321B"/>
    <w:rsid w:val="000F71FD"/>
    <w:rsid w:val="001172EC"/>
    <w:rsid w:val="001414E2"/>
    <w:rsid w:val="00141D0C"/>
    <w:rsid w:val="00143C70"/>
    <w:rsid w:val="0014500B"/>
    <w:rsid w:val="00151BEC"/>
    <w:rsid w:val="00155986"/>
    <w:rsid w:val="00162375"/>
    <w:rsid w:val="00164E64"/>
    <w:rsid w:val="0017222A"/>
    <w:rsid w:val="0017593B"/>
    <w:rsid w:val="001832F5"/>
    <w:rsid w:val="00186280"/>
    <w:rsid w:val="00197084"/>
    <w:rsid w:val="001A39AF"/>
    <w:rsid w:val="001A538D"/>
    <w:rsid w:val="001B1B03"/>
    <w:rsid w:val="001B32F7"/>
    <w:rsid w:val="001C7435"/>
    <w:rsid w:val="001D0E55"/>
    <w:rsid w:val="001D4E92"/>
    <w:rsid w:val="001D6695"/>
    <w:rsid w:val="001D7AE5"/>
    <w:rsid w:val="001E0F41"/>
    <w:rsid w:val="001E210D"/>
    <w:rsid w:val="001E6E38"/>
    <w:rsid w:val="001E7D66"/>
    <w:rsid w:val="001F1F3F"/>
    <w:rsid w:val="001F2E83"/>
    <w:rsid w:val="001F564A"/>
    <w:rsid w:val="0020070E"/>
    <w:rsid w:val="0020758A"/>
    <w:rsid w:val="00216659"/>
    <w:rsid w:val="0022624E"/>
    <w:rsid w:val="00226F54"/>
    <w:rsid w:val="00234E61"/>
    <w:rsid w:val="002523D2"/>
    <w:rsid w:val="0025334A"/>
    <w:rsid w:val="00273833"/>
    <w:rsid w:val="002964A3"/>
    <w:rsid w:val="00297344"/>
    <w:rsid w:val="002A0B46"/>
    <w:rsid w:val="002D1672"/>
    <w:rsid w:val="002D36CE"/>
    <w:rsid w:val="002D5C58"/>
    <w:rsid w:val="002E0C63"/>
    <w:rsid w:val="002E373A"/>
    <w:rsid w:val="002E69E7"/>
    <w:rsid w:val="002E7750"/>
    <w:rsid w:val="002F2941"/>
    <w:rsid w:val="002F3385"/>
    <w:rsid w:val="002F451D"/>
    <w:rsid w:val="00311DD6"/>
    <w:rsid w:val="00312B77"/>
    <w:rsid w:val="0031784E"/>
    <w:rsid w:val="00321776"/>
    <w:rsid w:val="00327358"/>
    <w:rsid w:val="00327A23"/>
    <w:rsid w:val="003312A2"/>
    <w:rsid w:val="00333CED"/>
    <w:rsid w:val="00335BFE"/>
    <w:rsid w:val="003367E2"/>
    <w:rsid w:val="00341A02"/>
    <w:rsid w:val="00344BD6"/>
    <w:rsid w:val="00371E39"/>
    <w:rsid w:val="00372694"/>
    <w:rsid w:val="0037417C"/>
    <w:rsid w:val="00377F5D"/>
    <w:rsid w:val="00384ECC"/>
    <w:rsid w:val="00386A6C"/>
    <w:rsid w:val="00395E78"/>
    <w:rsid w:val="003A3AF4"/>
    <w:rsid w:val="003A7922"/>
    <w:rsid w:val="003B1CF3"/>
    <w:rsid w:val="003B2153"/>
    <w:rsid w:val="003B52B9"/>
    <w:rsid w:val="003B7418"/>
    <w:rsid w:val="003C1D89"/>
    <w:rsid w:val="003C218B"/>
    <w:rsid w:val="003C7113"/>
    <w:rsid w:val="003D196F"/>
    <w:rsid w:val="003D414E"/>
    <w:rsid w:val="003E32B5"/>
    <w:rsid w:val="003E3A75"/>
    <w:rsid w:val="003E4132"/>
    <w:rsid w:val="003E4C7B"/>
    <w:rsid w:val="003F0BAA"/>
    <w:rsid w:val="0040671E"/>
    <w:rsid w:val="00406E67"/>
    <w:rsid w:val="004156CB"/>
    <w:rsid w:val="004329C7"/>
    <w:rsid w:val="00452A08"/>
    <w:rsid w:val="00453CBA"/>
    <w:rsid w:val="004557D2"/>
    <w:rsid w:val="0046224B"/>
    <w:rsid w:val="004708EE"/>
    <w:rsid w:val="00475C3D"/>
    <w:rsid w:val="00476D8F"/>
    <w:rsid w:val="004807F3"/>
    <w:rsid w:val="00480B43"/>
    <w:rsid w:val="00494AE5"/>
    <w:rsid w:val="00497F6F"/>
    <w:rsid w:val="004A323C"/>
    <w:rsid w:val="004B022A"/>
    <w:rsid w:val="004B37E8"/>
    <w:rsid w:val="004B5CD2"/>
    <w:rsid w:val="004B666C"/>
    <w:rsid w:val="004C0691"/>
    <w:rsid w:val="004C162F"/>
    <w:rsid w:val="004C2F5C"/>
    <w:rsid w:val="004C3656"/>
    <w:rsid w:val="004C4450"/>
    <w:rsid w:val="004D7079"/>
    <w:rsid w:val="004E2DF4"/>
    <w:rsid w:val="004E5448"/>
    <w:rsid w:val="004E75B5"/>
    <w:rsid w:val="004F2A89"/>
    <w:rsid w:val="004F58AA"/>
    <w:rsid w:val="004F5C8A"/>
    <w:rsid w:val="004F7F88"/>
    <w:rsid w:val="0050537A"/>
    <w:rsid w:val="00513BA2"/>
    <w:rsid w:val="0051427F"/>
    <w:rsid w:val="00515EA6"/>
    <w:rsid w:val="00516DFF"/>
    <w:rsid w:val="005326D9"/>
    <w:rsid w:val="00534032"/>
    <w:rsid w:val="00543F39"/>
    <w:rsid w:val="00544F2D"/>
    <w:rsid w:val="005557F8"/>
    <w:rsid w:val="00555E44"/>
    <w:rsid w:val="00556F9E"/>
    <w:rsid w:val="00565474"/>
    <w:rsid w:val="00570FA9"/>
    <w:rsid w:val="00576D1A"/>
    <w:rsid w:val="00580922"/>
    <w:rsid w:val="005816AE"/>
    <w:rsid w:val="00593367"/>
    <w:rsid w:val="005976CF"/>
    <w:rsid w:val="005C3C88"/>
    <w:rsid w:val="005C3EF9"/>
    <w:rsid w:val="005C4169"/>
    <w:rsid w:val="005D1983"/>
    <w:rsid w:val="005D2800"/>
    <w:rsid w:val="005E4F2A"/>
    <w:rsid w:val="005F51CB"/>
    <w:rsid w:val="005F5D88"/>
    <w:rsid w:val="00601F8B"/>
    <w:rsid w:val="00602BBB"/>
    <w:rsid w:val="00614CB9"/>
    <w:rsid w:val="00630E32"/>
    <w:rsid w:val="0063731C"/>
    <w:rsid w:val="006453D9"/>
    <w:rsid w:val="00662695"/>
    <w:rsid w:val="00674524"/>
    <w:rsid w:val="00680322"/>
    <w:rsid w:val="00694F9A"/>
    <w:rsid w:val="006974C5"/>
    <w:rsid w:val="006B10D5"/>
    <w:rsid w:val="006B3E75"/>
    <w:rsid w:val="006B421D"/>
    <w:rsid w:val="006B4CA3"/>
    <w:rsid w:val="006B5A9B"/>
    <w:rsid w:val="006C0CE3"/>
    <w:rsid w:val="006C7522"/>
    <w:rsid w:val="006C7A54"/>
    <w:rsid w:val="006D2863"/>
    <w:rsid w:val="006D7C9E"/>
    <w:rsid w:val="006E22C2"/>
    <w:rsid w:val="006E2B77"/>
    <w:rsid w:val="006E7B40"/>
    <w:rsid w:val="006F238C"/>
    <w:rsid w:val="006F5F48"/>
    <w:rsid w:val="0070592F"/>
    <w:rsid w:val="0071183B"/>
    <w:rsid w:val="0071292E"/>
    <w:rsid w:val="00720EB5"/>
    <w:rsid w:val="007246FB"/>
    <w:rsid w:val="00732E30"/>
    <w:rsid w:val="007350A2"/>
    <w:rsid w:val="0075210F"/>
    <w:rsid w:val="00767EE6"/>
    <w:rsid w:val="00773594"/>
    <w:rsid w:val="0078465D"/>
    <w:rsid w:val="00784C93"/>
    <w:rsid w:val="007A393B"/>
    <w:rsid w:val="007B5E50"/>
    <w:rsid w:val="007B6FDB"/>
    <w:rsid w:val="007C378E"/>
    <w:rsid w:val="007C74D6"/>
    <w:rsid w:val="007D0609"/>
    <w:rsid w:val="007D3A85"/>
    <w:rsid w:val="007D42D3"/>
    <w:rsid w:val="007E7B52"/>
    <w:rsid w:val="008009D0"/>
    <w:rsid w:val="008031A4"/>
    <w:rsid w:val="008045D8"/>
    <w:rsid w:val="00812AEA"/>
    <w:rsid w:val="00817BCB"/>
    <w:rsid w:val="008244CC"/>
    <w:rsid w:val="008302C7"/>
    <w:rsid w:val="00830F2D"/>
    <w:rsid w:val="00833573"/>
    <w:rsid w:val="00853432"/>
    <w:rsid w:val="00856000"/>
    <w:rsid w:val="00873FF4"/>
    <w:rsid w:val="00875A7E"/>
    <w:rsid w:val="00882A9D"/>
    <w:rsid w:val="0088615A"/>
    <w:rsid w:val="008865B7"/>
    <w:rsid w:val="008A77F8"/>
    <w:rsid w:val="008B1C72"/>
    <w:rsid w:val="008C048C"/>
    <w:rsid w:val="008C243B"/>
    <w:rsid w:val="008C515E"/>
    <w:rsid w:val="008D310D"/>
    <w:rsid w:val="008D6C4D"/>
    <w:rsid w:val="008F0263"/>
    <w:rsid w:val="00917645"/>
    <w:rsid w:val="00917D90"/>
    <w:rsid w:val="00920AD5"/>
    <w:rsid w:val="00923E95"/>
    <w:rsid w:val="009271DE"/>
    <w:rsid w:val="00933684"/>
    <w:rsid w:val="0093477C"/>
    <w:rsid w:val="00960483"/>
    <w:rsid w:val="00961BBB"/>
    <w:rsid w:val="00964BBD"/>
    <w:rsid w:val="009703A4"/>
    <w:rsid w:val="00970E6E"/>
    <w:rsid w:val="0097173A"/>
    <w:rsid w:val="009753DE"/>
    <w:rsid w:val="0098314A"/>
    <w:rsid w:val="00983861"/>
    <w:rsid w:val="00985035"/>
    <w:rsid w:val="00987AA9"/>
    <w:rsid w:val="00994705"/>
    <w:rsid w:val="0099505F"/>
    <w:rsid w:val="009A77CB"/>
    <w:rsid w:val="009B03D5"/>
    <w:rsid w:val="009B1702"/>
    <w:rsid w:val="009B27C5"/>
    <w:rsid w:val="009B366C"/>
    <w:rsid w:val="009C0CF1"/>
    <w:rsid w:val="009D0645"/>
    <w:rsid w:val="009F204D"/>
    <w:rsid w:val="009F270C"/>
    <w:rsid w:val="009F5065"/>
    <w:rsid w:val="009F50F2"/>
    <w:rsid w:val="00A113ED"/>
    <w:rsid w:val="00A12629"/>
    <w:rsid w:val="00A2111C"/>
    <w:rsid w:val="00A233A8"/>
    <w:rsid w:val="00A34197"/>
    <w:rsid w:val="00A449CB"/>
    <w:rsid w:val="00A63BA8"/>
    <w:rsid w:val="00A64183"/>
    <w:rsid w:val="00A75F50"/>
    <w:rsid w:val="00A80A7A"/>
    <w:rsid w:val="00A855E5"/>
    <w:rsid w:val="00A966DC"/>
    <w:rsid w:val="00AA26A0"/>
    <w:rsid w:val="00AA671B"/>
    <w:rsid w:val="00AD03E2"/>
    <w:rsid w:val="00AD4DA8"/>
    <w:rsid w:val="00AD702E"/>
    <w:rsid w:val="00AE1D8A"/>
    <w:rsid w:val="00AE1FDE"/>
    <w:rsid w:val="00AE243B"/>
    <w:rsid w:val="00AE2BD8"/>
    <w:rsid w:val="00AE53D9"/>
    <w:rsid w:val="00AE5625"/>
    <w:rsid w:val="00AE5C4E"/>
    <w:rsid w:val="00B0767B"/>
    <w:rsid w:val="00B13B4B"/>
    <w:rsid w:val="00B3374C"/>
    <w:rsid w:val="00B35DA8"/>
    <w:rsid w:val="00B36003"/>
    <w:rsid w:val="00B36CD3"/>
    <w:rsid w:val="00B46581"/>
    <w:rsid w:val="00B5024D"/>
    <w:rsid w:val="00B9062A"/>
    <w:rsid w:val="00B955F6"/>
    <w:rsid w:val="00B968FE"/>
    <w:rsid w:val="00BA723C"/>
    <w:rsid w:val="00BD16EC"/>
    <w:rsid w:val="00BD26C8"/>
    <w:rsid w:val="00BD7530"/>
    <w:rsid w:val="00BE165B"/>
    <w:rsid w:val="00BE19C9"/>
    <w:rsid w:val="00BE1C48"/>
    <w:rsid w:val="00BF0735"/>
    <w:rsid w:val="00BF2C66"/>
    <w:rsid w:val="00BF5368"/>
    <w:rsid w:val="00BF5C4C"/>
    <w:rsid w:val="00C041CE"/>
    <w:rsid w:val="00C108B2"/>
    <w:rsid w:val="00C1287C"/>
    <w:rsid w:val="00C174D6"/>
    <w:rsid w:val="00C212CE"/>
    <w:rsid w:val="00C36F05"/>
    <w:rsid w:val="00C37CC8"/>
    <w:rsid w:val="00C404D6"/>
    <w:rsid w:val="00C469D8"/>
    <w:rsid w:val="00C5031D"/>
    <w:rsid w:val="00C51958"/>
    <w:rsid w:val="00C53ADA"/>
    <w:rsid w:val="00C55A2F"/>
    <w:rsid w:val="00C563C0"/>
    <w:rsid w:val="00C602A6"/>
    <w:rsid w:val="00C649F8"/>
    <w:rsid w:val="00C6615B"/>
    <w:rsid w:val="00C70E01"/>
    <w:rsid w:val="00C751D7"/>
    <w:rsid w:val="00C77E41"/>
    <w:rsid w:val="00C84622"/>
    <w:rsid w:val="00C87364"/>
    <w:rsid w:val="00C90216"/>
    <w:rsid w:val="00C911B6"/>
    <w:rsid w:val="00C93DCC"/>
    <w:rsid w:val="00CA0315"/>
    <w:rsid w:val="00CB44A9"/>
    <w:rsid w:val="00CB56D5"/>
    <w:rsid w:val="00CC18AA"/>
    <w:rsid w:val="00CC18C8"/>
    <w:rsid w:val="00CD2144"/>
    <w:rsid w:val="00CD5E83"/>
    <w:rsid w:val="00CD69E8"/>
    <w:rsid w:val="00CF0254"/>
    <w:rsid w:val="00CF3E3C"/>
    <w:rsid w:val="00CF46AC"/>
    <w:rsid w:val="00D139C3"/>
    <w:rsid w:val="00D24CF4"/>
    <w:rsid w:val="00D32062"/>
    <w:rsid w:val="00D32446"/>
    <w:rsid w:val="00D34334"/>
    <w:rsid w:val="00D379F5"/>
    <w:rsid w:val="00D46B68"/>
    <w:rsid w:val="00D5217D"/>
    <w:rsid w:val="00D52829"/>
    <w:rsid w:val="00D60F71"/>
    <w:rsid w:val="00D64741"/>
    <w:rsid w:val="00D71021"/>
    <w:rsid w:val="00D72848"/>
    <w:rsid w:val="00D740EB"/>
    <w:rsid w:val="00D81851"/>
    <w:rsid w:val="00D82175"/>
    <w:rsid w:val="00DA087E"/>
    <w:rsid w:val="00DA0D09"/>
    <w:rsid w:val="00DB4602"/>
    <w:rsid w:val="00DB66C1"/>
    <w:rsid w:val="00DC3B80"/>
    <w:rsid w:val="00DC5F3D"/>
    <w:rsid w:val="00DD786F"/>
    <w:rsid w:val="00E13401"/>
    <w:rsid w:val="00E33487"/>
    <w:rsid w:val="00E4618D"/>
    <w:rsid w:val="00E54B89"/>
    <w:rsid w:val="00E57D2D"/>
    <w:rsid w:val="00E6236C"/>
    <w:rsid w:val="00E62BC8"/>
    <w:rsid w:val="00E62EF6"/>
    <w:rsid w:val="00E675B9"/>
    <w:rsid w:val="00E802CE"/>
    <w:rsid w:val="00E80FFE"/>
    <w:rsid w:val="00E94DB1"/>
    <w:rsid w:val="00EA7175"/>
    <w:rsid w:val="00EA76EB"/>
    <w:rsid w:val="00EB21D6"/>
    <w:rsid w:val="00EC03D0"/>
    <w:rsid w:val="00EC06C5"/>
    <w:rsid w:val="00ED0A21"/>
    <w:rsid w:val="00ED59DE"/>
    <w:rsid w:val="00ED6100"/>
    <w:rsid w:val="00ED789F"/>
    <w:rsid w:val="00EF260B"/>
    <w:rsid w:val="00EF4ADA"/>
    <w:rsid w:val="00F03722"/>
    <w:rsid w:val="00F03DF5"/>
    <w:rsid w:val="00F07E69"/>
    <w:rsid w:val="00F1279A"/>
    <w:rsid w:val="00F132AC"/>
    <w:rsid w:val="00F2105D"/>
    <w:rsid w:val="00F36A27"/>
    <w:rsid w:val="00F44FFD"/>
    <w:rsid w:val="00F501FB"/>
    <w:rsid w:val="00F52F00"/>
    <w:rsid w:val="00F570B7"/>
    <w:rsid w:val="00F6461A"/>
    <w:rsid w:val="00F66A4D"/>
    <w:rsid w:val="00F67AC2"/>
    <w:rsid w:val="00F72418"/>
    <w:rsid w:val="00F72D85"/>
    <w:rsid w:val="00F7377D"/>
    <w:rsid w:val="00F74364"/>
    <w:rsid w:val="00F76DCB"/>
    <w:rsid w:val="00F90E98"/>
    <w:rsid w:val="00F91A1E"/>
    <w:rsid w:val="00FA32D6"/>
    <w:rsid w:val="00FA3E09"/>
    <w:rsid w:val="00FA4F1A"/>
    <w:rsid w:val="00FA50E7"/>
    <w:rsid w:val="00FB2261"/>
    <w:rsid w:val="00FB359E"/>
    <w:rsid w:val="00FB5904"/>
    <w:rsid w:val="00FB5D42"/>
    <w:rsid w:val="00FB672A"/>
    <w:rsid w:val="00FC3743"/>
    <w:rsid w:val="00FD498F"/>
    <w:rsid w:val="00FD561F"/>
    <w:rsid w:val="00FE0064"/>
    <w:rsid w:val="00FE2979"/>
    <w:rsid w:val="00FE7FAB"/>
    <w:rsid w:val="00FF6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8F80CE6"/>
  <w15:docId w15:val="{B35120C9-2E5A-4C07-8DEE-F2A512E64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1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ac">
    <w:name w:val="Normal"/>
    <w:aliases w:val="ОТЧЕТ_Текст_141"/>
    <w:qFormat/>
    <w:rsid w:val="002F3385"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1">
    <w:name w:val="heading 1"/>
    <w:aliases w:val="ОТЧЕТ_Заголовок_1_уровень"/>
    <w:basedOn w:val="ac"/>
    <w:next w:val="ac"/>
    <w:link w:val="11"/>
    <w:uiPriority w:val="1"/>
    <w:qFormat/>
    <w:rsid w:val="00CD2144"/>
    <w:pPr>
      <w:numPr>
        <w:numId w:val="4"/>
      </w:numPr>
      <w:tabs>
        <w:tab w:val="left" w:pos="567"/>
      </w:tabs>
      <w:outlineLvl w:val="0"/>
    </w:pPr>
    <w:rPr>
      <w:rFonts w:eastAsia="Times New Roman" w:cs="Times New Roman"/>
      <w:b/>
      <w:bCs/>
      <w:kern w:val="32"/>
      <w:szCs w:val="32"/>
    </w:rPr>
  </w:style>
  <w:style w:type="paragraph" w:styleId="20">
    <w:name w:val="heading 2"/>
    <w:aliases w:val="ОТЧЕТ_Заголовок_уровень_2"/>
    <w:basedOn w:val="ac"/>
    <w:next w:val="ac"/>
    <w:link w:val="22"/>
    <w:uiPriority w:val="1"/>
    <w:qFormat/>
    <w:rsid w:val="00BE19C9"/>
    <w:pPr>
      <w:keepNext/>
      <w:numPr>
        <w:ilvl w:val="1"/>
        <w:numId w:val="4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aliases w:val="ОТЧЕТ_Заголовок_3_уровень"/>
    <w:basedOn w:val="ac"/>
    <w:next w:val="ac"/>
    <w:link w:val="30"/>
    <w:uiPriority w:val="1"/>
    <w:qFormat/>
    <w:rsid w:val="00BE19C9"/>
    <w:pPr>
      <w:keepNext/>
      <w:numPr>
        <w:ilvl w:val="2"/>
        <w:numId w:val="4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aliases w:val="ОТЧЕТ_Заголовок_4_уровнь"/>
    <w:basedOn w:val="ac"/>
    <w:next w:val="ac"/>
    <w:link w:val="40"/>
    <w:uiPriority w:val="1"/>
    <w:qFormat/>
    <w:rsid w:val="00384ECC"/>
    <w:pPr>
      <w:keepNext/>
      <w:numPr>
        <w:ilvl w:val="3"/>
        <w:numId w:val="4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c"/>
    <w:next w:val="ac"/>
    <w:link w:val="50"/>
    <w:uiPriority w:val="1"/>
    <w:qFormat/>
    <w:rsid w:val="00384ECC"/>
    <w:pPr>
      <w:numPr>
        <w:ilvl w:val="4"/>
        <w:numId w:val="4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c"/>
    <w:next w:val="ac"/>
    <w:link w:val="60"/>
    <w:uiPriority w:val="5"/>
    <w:semiHidden/>
    <w:qFormat/>
    <w:locked/>
    <w:rsid w:val="00F52F00"/>
    <w:pPr>
      <w:numPr>
        <w:ilvl w:val="5"/>
        <w:numId w:val="4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c"/>
    <w:next w:val="ac"/>
    <w:link w:val="70"/>
    <w:uiPriority w:val="5"/>
    <w:semiHidden/>
    <w:qFormat/>
    <w:locked/>
    <w:rsid w:val="00F52F00"/>
    <w:pPr>
      <w:numPr>
        <w:ilvl w:val="6"/>
        <w:numId w:val="4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c"/>
    <w:next w:val="ac"/>
    <w:link w:val="80"/>
    <w:uiPriority w:val="5"/>
    <w:semiHidden/>
    <w:qFormat/>
    <w:locked/>
    <w:rsid w:val="00F52F00"/>
    <w:pPr>
      <w:numPr>
        <w:ilvl w:val="7"/>
        <w:numId w:val="4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c"/>
    <w:next w:val="ac"/>
    <w:link w:val="90"/>
    <w:uiPriority w:val="5"/>
    <w:semiHidden/>
    <w:qFormat/>
    <w:locked/>
    <w:rsid w:val="00F52F00"/>
    <w:pPr>
      <w:numPr>
        <w:ilvl w:val="8"/>
        <w:numId w:val="4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d">
    <w:name w:val="Default Paragraph Font"/>
    <w:uiPriority w:val="1"/>
    <w:semiHidden/>
    <w:unhideWhenUsed/>
  </w:style>
  <w:style w:type="table" w:default="1" w:styleId="a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">
    <w:name w:val="No List"/>
    <w:uiPriority w:val="99"/>
    <w:semiHidden/>
    <w:unhideWhenUsed/>
  </w:style>
  <w:style w:type="paragraph" w:styleId="af0">
    <w:name w:val="Title"/>
    <w:basedOn w:val="ac"/>
    <w:next w:val="ac"/>
    <w:link w:val="af1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10">
    <w:name w:val="ОТЧЁТ_Заголовок_1"/>
    <w:basedOn w:val="ac"/>
    <w:next w:val="ac"/>
    <w:qFormat/>
    <w:rsid w:val="00CD2144"/>
    <w:pPr>
      <w:pageBreakBefore/>
      <w:numPr>
        <w:numId w:val="11"/>
      </w:numPr>
      <w:autoSpaceDE w:val="0"/>
      <w:autoSpaceDN w:val="0"/>
      <w:adjustRightInd w:val="0"/>
      <w:spacing w:after="240"/>
      <w:contextualSpacing/>
      <w:jc w:val="center"/>
      <w:outlineLvl w:val="0"/>
    </w:pPr>
    <w:rPr>
      <w:rFonts w:eastAsia="Times New Roman"/>
      <w:b/>
    </w:rPr>
  </w:style>
  <w:style w:type="paragraph" w:customStyle="1" w:styleId="21">
    <w:name w:val="ОТЧЁТ_Заголовок_2"/>
    <w:basedOn w:val="ac"/>
    <w:next w:val="ac"/>
    <w:qFormat/>
    <w:rsid w:val="00CD2144"/>
    <w:pPr>
      <w:numPr>
        <w:ilvl w:val="1"/>
        <w:numId w:val="11"/>
      </w:numPr>
      <w:autoSpaceDE w:val="0"/>
      <w:autoSpaceDN w:val="0"/>
      <w:adjustRightInd w:val="0"/>
      <w:spacing w:after="240"/>
      <w:contextualSpacing/>
      <w:jc w:val="center"/>
      <w:outlineLvl w:val="1"/>
    </w:pPr>
    <w:rPr>
      <w:rFonts w:eastAsia="Times New Roman"/>
      <w:b/>
    </w:rPr>
  </w:style>
  <w:style w:type="character" w:customStyle="1" w:styleId="af1">
    <w:name w:val="Заголовок Знак"/>
    <w:basedOn w:val="ad"/>
    <w:link w:val="af0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f2">
    <w:name w:val="ОТЧЁТ_Заголовок_без_номера"/>
    <w:basedOn w:val="ac"/>
    <w:next w:val="ac"/>
    <w:qFormat/>
    <w:rsid w:val="00CD2144"/>
    <w:pPr>
      <w:pageBreakBefore/>
      <w:autoSpaceDE w:val="0"/>
      <w:autoSpaceDN w:val="0"/>
      <w:adjustRightInd w:val="0"/>
      <w:ind w:firstLine="0"/>
      <w:contextualSpacing/>
      <w:jc w:val="center"/>
      <w:outlineLvl w:val="0"/>
    </w:pPr>
    <w:rPr>
      <w:rFonts w:eastAsia="Times New Roman"/>
      <w:b/>
    </w:rPr>
  </w:style>
  <w:style w:type="paragraph" w:customStyle="1" w:styleId="a4">
    <w:name w:val="ОТЧЁТ_Заголовок_приложение"/>
    <w:basedOn w:val="ac"/>
    <w:next w:val="ac"/>
    <w:qFormat/>
    <w:rsid w:val="00CD2144"/>
    <w:pPr>
      <w:pageBreakBefore/>
      <w:numPr>
        <w:numId w:val="12"/>
      </w:numPr>
      <w:autoSpaceDE w:val="0"/>
      <w:autoSpaceDN w:val="0"/>
      <w:adjustRightInd w:val="0"/>
      <w:contextualSpacing/>
      <w:jc w:val="center"/>
      <w:outlineLvl w:val="0"/>
    </w:pPr>
    <w:rPr>
      <w:rFonts w:eastAsia="Times New Roman"/>
      <w:b/>
    </w:rPr>
  </w:style>
  <w:style w:type="character" w:customStyle="1" w:styleId="11">
    <w:name w:val="Заголовок 1 Знак"/>
    <w:aliases w:val="ОТЧЕТ_Заголовок_1_уровень Знак"/>
    <w:basedOn w:val="ad"/>
    <w:link w:val="1"/>
    <w:uiPriority w:val="1"/>
    <w:rsid w:val="004B022A"/>
    <w:rPr>
      <w:rFonts w:ascii="Times New Roman" w:eastAsia="Times New Roman" w:hAnsi="Times New Roman" w:cs="Times New Roman"/>
      <w:b/>
      <w:bCs/>
      <w:kern w:val="32"/>
      <w:sz w:val="28"/>
      <w:szCs w:val="32"/>
    </w:rPr>
  </w:style>
  <w:style w:type="character" w:customStyle="1" w:styleId="22">
    <w:name w:val="Заголовок 2 Знак"/>
    <w:aliases w:val="ОТЧЕТ_Заголовок_уровень_2 Знак"/>
    <w:basedOn w:val="ad"/>
    <w:link w:val="20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aliases w:val="ОТЧЕТ_Заголовок_3_уровень Знак"/>
    <w:basedOn w:val="ad"/>
    <w:link w:val="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aliases w:val="ОТЧЕТ_Заголовок_4_уровнь Знак"/>
    <w:basedOn w:val="ad"/>
    <w:link w:val="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d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d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d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d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d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">
    <w:name w:val="НИР нумерованный список"/>
    <w:basedOn w:val="ac"/>
    <w:locked/>
    <w:rsid w:val="002E373A"/>
    <w:pPr>
      <w:numPr>
        <w:ilvl w:val="3"/>
        <w:numId w:val="1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c"/>
    <w:semiHidden/>
    <w:locked/>
    <w:rsid w:val="00985035"/>
    <w:pPr>
      <w:numPr>
        <w:numId w:val="3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af3">
    <w:name w:val="Intense Reference"/>
    <w:basedOn w:val="ad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2">
    <w:name w:val="toc 1"/>
    <w:basedOn w:val="ac"/>
    <w:next w:val="ac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23">
    <w:name w:val="toc 2"/>
    <w:basedOn w:val="ac"/>
    <w:next w:val="ac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31">
    <w:name w:val="toc 3"/>
    <w:basedOn w:val="ac"/>
    <w:next w:val="ac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f4">
    <w:name w:val="E-mail Signature"/>
    <w:basedOn w:val="ac"/>
    <w:link w:val="af5"/>
    <w:uiPriority w:val="99"/>
    <w:semiHidden/>
    <w:locked/>
    <w:rsid w:val="00F67AC2"/>
  </w:style>
  <w:style w:type="character" w:customStyle="1" w:styleId="af5">
    <w:name w:val="Электронная подпись Знак"/>
    <w:basedOn w:val="ad"/>
    <w:link w:val="af4"/>
    <w:uiPriority w:val="99"/>
    <w:semiHidden/>
    <w:rsid w:val="00F67AC2"/>
    <w:rPr>
      <w:rFonts w:eastAsiaTheme="minorEastAsia"/>
      <w:lang w:eastAsia="ru-RU"/>
    </w:rPr>
  </w:style>
  <w:style w:type="character" w:styleId="af6">
    <w:name w:val="Book Title"/>
    <w:basedOn w:val="ad"/>
    <w:uiPriority w:val="33"/>
    <w:semiHidden/>
    <w:locked/>
    <w:rsid w:val="00F67AC2"/>
    <w:rPr>
      <w:b/>
      <w:bCs/>
      <w:smallCaps/>
      <w:spacing w:val="5"/>
    </w:rPr>
  </w:style>
  <w:style w:type="character" w:styleId="af7">
    <w:name w:val="Subtle Reference"/>
    <w:basedOn w:val="ad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3">
    <w:name w:val="Светлая заливка1"/>
    <w:basedOn w:val="ae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c"/>
    <w:uiPriority w:val="99"/>
    <w:semiHidden/>
    <w:locked/>
    <w:rsid w:val="00985035"/>
    <w:pPr>
      <w:numPr>
        <w:numId w:val="2"/>
      </w:numPr>
      <w:contextualSpacing/>
    </w:pPr>
  </w:style>
  <w:style w:type="paragraph" w:styleId="af8">
    <w:name w:val="List Paragraph"/>
    <w:aliases w:val="ОТЧЕТ_Абзац_Список"/>
    <w:basedOn w:val="ac"/>
    <w:uiPriority w:val="34"/>
    <w:qFormat/>
    <w:locked/>
    <w:rsid w:val="00F52F00"/>
    <w:pPr>
      <w:ind w:left="720"/>
      <w:contextualSpacing/>
    </w:pPr>
  </w:style>
  <w:style w:type="table" w:styleId="af9">
    <w:name w:val="Table Grid"/>
    <w:basedOn w:val="ae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a">
    <w:name w:val="ОТЧЁТ_Листинг"/>
    <w:basedOn w:val="ac"/>
    <w:next w:val="ac"/>
    <w:qFormat/>
    <w:rsid w:val="00F90E98"/>
    <w:pPr>
      <w:autoSpaceDE w:val="0"/>
      <w:autoSpaceDN w:val="0"/>
      <w:adjustRightInd w:val="0"/>
      <w:spacing w:line="240" w:lineRule="auto"/>
      <w:ind w:firstLine="0"/>
      <w:contextualSpacing/>
    </w:pPr>
    <w:rPr>
      <w:rFonts w:ascii="Courier New" w:eastAsia="Times New Roman" w:hAnsi="Courier New"/>
      <w:sz w:val="24"/>
    </w:rPr>
  </w:style>
  <w:style w:type="paragraph" w:styleId="afb">
    <w:name w:val="Balloon Text"/>
    <w:basedOn w:val="ac"/>
    <w:link w:val="afc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3">
    <w:name w:val="ОТЧЁТ_Листинг_подпись"/>
    <w:basedOn w:val="ac"/>
    <w:next w:val="afa"/>
    <w:qFormat/>
    <w:rsid w:val="00CD2144"/>
    <w:pPr>
      <w:numPr>
        <w:ilvl w:val="5"/>
        <w:numId w:val="11"/>
      </w:numPr>
      <w:autoSpaceDE w:val="0"/>
      <w:autoSpaceDN w:val="0"/>
      <w:adjustRightInd w:val="0"/>
      <w:spacing w:after="240" w:line="240" w:lineRule="auto"/>
      <w:contextualSpacing/>
    </w:pPr>
    <w:rPr>
      <w:rFonts w:eastAsia="Times New Roman"/>
    </w:rPr>
  </w:style>
  <w:style w:type="character" w:customStyle="1" w:styleId="afc">
    <w:name w:val="Текст выноски Знак"/>
    <w:basedOn w:val="ad"/>
    <w:link w:val="afb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7">
    <w:name w:val="ОТЧЁТ_Листинг_приложение_подпись"/>
    <w:basedOn w:val="ac"/>
    <w:next w:val="afa"/>
    <w:qFormat/>
    <w:rsid w:val="00CD2144"/>
    <w:pPr>
      <w:numPr>
        <w:ilvl w:val="5"/>
        <w:numId w:val="12"/>
      </w:numPr>
      <w:autoSpaceDE w:val="0"/>
      <w:autoSpaceDN w:val="0"/>
      <w:adjustRightInd w:val="0"/>
      <w:spacing w:after="240" w:line="240" w:lineRule="auto"/>
      <w:contextualSpacing/>
    </w:pPr>
    <w:rPr>
      <w:rFonts w:eastAsia="Times New Roman"/>
    </w:rPr>
  </w:style>
  <w:style w:type="paragraph" w:customStyle="1" w:styleId="afd">
    <w:name w:val="ОТЧЁТ_Рисунок"/>
    <w:next w:val="a1"/>
    <w:qFormat/>
    <w:rsid w:val="00CD2144"/>
    <w:pPr>
      <w:spacing w:before="240" w:after="120"/>
      <w:jc w:val="center"/>
    </w:pPr>
    <w:rPr>
      <w:rFonts w:ascii="Times New Roman" w:eastAsia="Times New Roman" w:hAnsi="Times New Roman"/>
      <w:sz w:val="28"/>
      <w:szCs w:val="28"/>
    </w:rPr>
  </w:style>
  <w:style w:type="paragraph" w:customStyle="1" w:styleId="a1">
    <w:name w:val="ОТЧЁТ_Рисунок_подпись"/>
    <w:basedOn w:val="ac"/>
    <w:next w:val="ac"/>
    <w:qFormat/>
    <w:rsid w:val="00CD2144"/>
    <w:pPr>
      <w:numPr>
        <w:ilvl w:val="3"/>
        <w:numId w:val="11"/>
      </w:numPr>
      <w:autoSpaceDE w:val="0"/>
      <w:autoSpaceDN w:val="0"/>
      <w:adjustRightInd w:val="0"/>
      <w:spacing w:before="120" w:after="120" w:line="240" w:lineRule="auto"/>
      <w:contextualSpacing/>
      <w:jc w:val="center"/>
    </w:pPr>
    <w:rPr>
      <w:rFonts w:eastAsia="Times New Roman"/>
    </w:rPr>
  </w:style>
  <w:style w:type="paragraph" w:customStyle="1" w:styleId="afe">
    <w:name w:val="ОТЧЁТ_Рисунок_приложение"/>
    <w:basedOn w:val="afd"/>
    <w:next w:val="ac"/>
    <w:qFormat/>
    <w:rsid w:val="00CD2144"/>
    <w:rPr>
      <w:noProof/>
    </w:rPr>
  </w:style>
  <w:style w:type="paragraph" w:customStyle="1" w:styleId="aa">
    <w:name w:val="ОТЧЕТ_Список_источников"/>
    <w:basedOn w:val="ac"/>
    <w:qFormat/>
    <w:rsid w:val="00384ECC"/>
    <w:pPr>
      <w:numPr>
        <w:numId w:val="5"/>
      </w:numPr>
      <w:ind w:left="0" w:firstLine="851"/>
    </w:pPr>
  </w:style>
  <w:style w:type="paragraph" w:styleId="aff">
    <w:name w:val="header"/>
    <w:basedOn w:val="ac"/>
    <w:link w:val="aff0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f0">
    <w:name w:val="Верхний колонтитул Знак"/>
    <w:basedOn w:val="ad"/>
    <w:link w:val="aff"/>
    <w:uiPriority w:val="99"/>
    <w:rsid w:val="00D60F71"/>
    <w:rPr>
      <w:rFonts w:ascii="Times New Roman" w:hAnsi="Times New Roman"/>
      <w:sz w:val="28"/>
    </w:rPr>
  </w:style>
  <w:style w:type="paragraph" w:styleId="aff1">
    <w:name w:val="footer"/>
    <w:basedOn w:val="ac"/>
    <w:link w:val="aff2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f2">
    <w:name w:val="Нижний колонтитул Знак"/>
    <w:basedOn w:val="ad"/>
    <w:link w:val="aff1"/>
    <w:uiPriority w:val="99"/>
    <w:rsid w:val="00D60F71"/>
    <w:rPr>
      <w:rFonts w:ascii="Times New Roman" w:hAnsi="Times New Roman"/>
      <w:sz w:val="28"/>
    </w:rPr>
  </w:style>
  <w:style w:type="paragraph" w:styleId="aff3">
    <w:name w:val="Normal (Web)"/>
    <w:basedOn w:val="ac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5">
    <w:name w:val="ОТЧЁТ_Рисунок_приложение_подпись"/>
    <w:basedOn w:val="ac"/>
    <w:next w:val="ac"/>
    <w:qFormat/>
    <w:rsid w:val="00CD2144"/>
    <w:pPr>
      <w:numPr>
        <w:ilvl w:val="3"/>
        <w:numId w:val="12"/>
      </w:numPr>
      <w:autoSpaceDE w:val="0"/>
      <w:autoSpaceDN w:val="0"/>
      <w:adjustRightInd w:val="0"/>
      <w:spacing w:before="120" w:after="120" w:line="240" w:lineRule="auto"/>
      <w:contextualSpacing/>
      <w:jc w:val="center"/>
    </w:pPr>
    <w:rPr>
      <w:rFonts w:eastAsia="Times New Roman"/>
    </w:rPr>
  </w:style>
  <w:style w:type="paragraph" w:customStyle="1" w:styleId="ab">
    <w:name w:val="ОТЧЁТ_Список_маркированный"/>
    <w:basedOn w:val="ac"/>
    <w:qFormat/>
    <w:rsid w:val="00CD2144"/>
    <w:pPr>
      <w:numPr>
        <w:numId w:val="7"/>
      </w:numPr>
      <w:autoSpaceDE w:val="0"/>
      <w:autoSpaceDN w:val="0"/>
      <w:adjustRightInd w:val="0"/>
      <w:contextualSpacing/>
    </w:pPr>
    <w:rPr>
      <w:rFonts w:eastAsia="Times New Roman"/>
    </w:rPr>
  </w:style>
  <w:style w:type="paragraph" w:customStyle="1" w:styleId="a0">
    <w:name w:val="ОТЧЁТ_Список_нумерованный[]"/>
    <w:basedOn w:val="ac"/>
    <w:qFormat/>
    <w:rsid w:val="00CD2144"/>
    <w:pPr>
      <w:numPr>
        <w:numId w:val="8"/>
      </w:numPr>
      <w:autoSpaceDE w:val="0"/>
      <w:autoSpaceDN w:val="0"/>
      <w:adjustRightInd w:val="0"/>
      <w:contextualSpacing/>
    </w:pPr>
    <w:rPr>
      <w:rFonts w:eastAsia="Times New Roman"/>
    </w:rPr>
  </w:style>
  <w:style w:type="paragraph" w:styleId="aff4">
    <w:name w:val="caption"/>
    <w:aliases w:val="Вставленный объект"/>
    <w:basedOn w:val="ac"/>
    <w:next w:val="ac"/>
    <w:link w:val="aff5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aff6">
    <w:name w:val="Hyperlink"/>
    <w:basedOn w:val="ad"/>
    <w:uiPriority w:val="99"/>
    <w:locked/>
    <w:rsid w:val="00917645"/>
    <w:rPr>
      <w:color w:val="0000FF" w:themeColor="hyperlink"/>
      <w:u w:val="single"/>
    </w:rPr>
  </w:style>
  <w:style w:type="character" w:customStyle="1" w:styleId="aff5">
    <w:name w:val="Название объекта Знак"/>
    <w:aliases w:val="Вставленный объект Знак"/>
    <w:link w:val="aff4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4">
    <w:name w:val="Основной текст Знак1"/>
    <w:basedOn w:val="ad"/>
    <w:link w:val="aff7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8">
    <w:name w:val="Основной текст + Курсив"/>
    <w:aliases w:val="Интервал 0 pt15"/>
    <w:basedOn w:val="14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7">
    <w:name w:val="Body Text"/>
    <w:basedOn w:val="ac"/>
    <w:link w:val="14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9">
    <w:name w:val="Основной текст Знак"/>
    <w:basedOn w:val="ad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a">
    <w:name w:val="Подпись к картинке_"/>
    <w:basedOn w:val="ad"/>
    <w:link w:val="affb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b">
    <w:name w:val="Подпись к картинке"/>
    <w:basedOn w:val="ac"/>
    <w:link w:val="affa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numbering" w:customStyle="1" w:styleId="a8">
    <w:name w:val="ОТЧЁТ_список_основной"/>
    <w:uiPriority w:val="99"/>
    <w:rsid w:val="00CD2144"/>
    <w:pPr>
      <w:numPr>
        <w:numId w:val="9"/>
      </w:numPr>
    </w:pPr>
  </w:style>
  <w:style w:type="character" w:customStyle="1" w:styleId="61">
    <w:name w:val="Основной текст (6)_"/>
    <w:basedOn w:val="ad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c"/>
    <w:link w:val="61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c">
    <w:name w:val="Подпись к картинке + Курсив"/>
    <w:aliases w:val="Интервал 0 pt11"/>
    <w:basedOn w:val="affa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paragraph" w:styleId="affd">
    <w:name w:val="TOC Heading"/>
    <w:aliases w:val="ОТЧЕТ_Заголовок_Содержания"/>
    <w:basedOn w:val="1"/>
    <w:next w:val="ac"/>
    <w:uiPriority w:val="39"/>
    <w:unhideWhenUsed/>
    <w:qFormat/>
    <w:locked/>
    <w:rsid w:val="006E22C2"/>
    <w:pPr>
      <w:keepNext/>
      <w:keepLines/>
      <w:numPr>
        <w:numId w:val="0"/>
      </w:numPr>
      <w:tabs>
        <w:tab w:val="clear" w:pos="567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</w:rPr>
  </w:style>
  <w:style w:type="numbering" w:customStyle="1" w:styleId="a9">
    <w:name w:val="ОТЧЁТ_Список_приложение"/>
    <w:uiPriority w:val="99"/>
    <w:rsid w:val="00CD2144"/>
    <w:pPr>
      <w:numPr>
        <w:numId w:val="10"/>
      </w:numPr>
    </w:pPr>
  </w:style>
  <w:style w:type="table" w:customStyle="1" w:styleId="affe">
    <w:name w:val="ОТЧЁТ_Таблица"/>
    <w:basedOn w:val="ae"/>
    <w:uiPriority w:val="99"/>
    <w:rsid w:val="00CD2144"/>
    <w:pPr>
      <w:jc w:val="left"/>
    </w:pPr>
    <w:rPr>
      <w:rFonts w:eastAsiaTheme="minorHAnsi"/>
      <w:kern w:val="2"/>
      <w:sz w:val="24"/>
      <w:szCs w:val="24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wordWrap/>
        <w:jc w:val="center"/>
      </w:pPr>
      <w:rPr>
        <w:rFonts w:ascii="Times New Roman" w:hAnsi="Times New Roman"/>
        <w:sz w:val="24"/>
      </w:rPr>
      <w:tblPr/>
      <w:trPr>
        <w:tblHeader/>
      </w:trPr>
    </w:tblStylePr>
  </w:style>
  <w:style w:type="paragraph" w:customStyle="1" w:styleId="afff">
    <w:name w:val="ОТЧЕТ_Таблица_Лево"/>
    <w:basedOn w:val="ac"/>
    <w:qFormat/>
    <w:rsid w:val="00CD2144"/>
    <w:pPr>
      <w:autoSpaceDE w:val="0"/>
      <w:autoSpaceDN w:val="0"/>
      <w:adjustRightInd w:val="0"/>
      <w:spacing w:line="240" w:lineRule="auto"/>
      <w:ind w:firstLine="0"/>
      <w:contextualSpacing/>
      <w:jc w:val="left"/>
    </w:pPr>
    <w:rPr>
      <w:rFonts w:eastAsia="Times New Roman"/>
    </w:rPr>
  </w:style>
  <w:style w:type="paragraph" w:customStyle="1" w:styleId="a2">
    <w:name w:val="ОТЧЁТ_Таблица_подпись"/>
    <w:basedOn w:val="ac"/>
    <w:next w:val="ac"/>
    <w:qFormat/>
    <w:rsid w:val="00CD2144"/>
    <w:pPr>
      <w:numPr>
        <w:ilvl w:val="4"/>
        <w:numId w:val="11"/>
      </w:numPr>
      <w:autoSpaceDE w:val="0"/>
      <w:autoSpaceDN w:val="0"/>
      <w:adjustRightInd w:val="0"/>
      <w:spacing w:line="240" w:lineRule="auto"/>
      <w:contextualSpacing/>
    </w:pPr>
    <w:rPr>
      <w:rFonts w:eastAsia="Times New Roman"/>
    </w:rPr>
  </w:style>
  <w:style w:type="paragraph" w:customStyle="1" w:styleId="a6">
    <w:name w:val="ОТЧЁТ_Таблица_приложение_подпись"/>
    <w:basedOn w:val="ac"/>
    <w:next w:val="ac"/>
    <w:qFormat/>
    <w:rsid w:val="00CD2144"/>
    <w:pPr>
      <w:numPr>
        <w:ilvl w:val="4"/>
        <w:numId w:val="12"/>
      </w:numPr>
      <w:autoSpaceDE w:val="0"/>
      <w:autoSpaceDN w:val="0"/>
      <w:adjustRightInd w:val="0"/>
      <w:spacing w:line="240" w:lineRule="auto"/>
      <w:contextualSpacing/>
    </w:pPr>
    <w:rPr>
      <w:rFonts w:eastAsia="Times New Roman"/>
    </w:rPr>
  </w:style>
  <w:style w:type="paragraph" w:customStyle="1" w:styleId="afff0">
    <w:name w:val="ОТЧЕТ_Таблица_Центр"/>
    <w:basedOn w:val="ac"/>
    <w:link w:val="afff1"/>
    <w:qFormat/>
    <w:rsid w:val="00CD2144"/>
    <w:pPr>
      <w:autoSpaceDE w:val="0"/>
      <w:autoSpaceDN w:val="0"/>
      <w:adjustRightInd w:val="0"/>
      <w:spacing w:line="240" w:lineRule="auto"/>
      <w:ind w:firstLine="0"/>
      <w:contextualSpacing/>
      <w:jc w:val="center"/>
    </w:pPr>
    <w:rPr>
      <w:rFonts w:eastAsia="Times New Roman" w:cs="Times New Roman"/>
    </w:rPr>
  </w:style>
  <w:style w:type="character" w:customStyle="1" w:styleId="afff1">
    <w:name w:val="ОТЧЕТ_Таблица_Центр Знак"/>
    <w:basedOn w:val="ad"/>
    <w:link w:val="afff0"/>
    <w:rsid w:val="00CD2144"/>
    <w:rPr>
      <w:rFonts w:ascii="Times New Roman" w:eastAsia="Times New Roman" w:hAnsi="Times New Roman" w:cs="Times New Roman"/>
      <w:sz w:val="28"/>
      <w:szCs w:val="28"/>
    </w:rPr>
  </w:style>
  <w:style w:type="paragraph" w:customStyle="1" w:styleId="140">
    <w:name w:val="ОТЧЁТ_Текст_14"/>
    <w:basedOn w:val="ac"/>
    <w:link w:val="141"/>
    <w:qFormat/>
    <w:rsid w:val="00CD2144"/>
    <w:pPr>
      <w:autoSpaceDE w:val="0"/>
      <w:autoSpaceDN w:val="0"/>
      <w:adjustRightInd w:val="0"/>
      <w:ind w:firstLine="709"/>
      <w:contextualSpacing/>
    </w:pPr>
    <w:rPr>
      <w:rFonts w:eastAsia="Times New Roman"/>
    </w:rPr>
  </w:style>
  <w:style w:type="character" w:customStyle="1" w:styleId="141">
    <w:name w:val="ОТЧЁТ_Текст_14 Знак"/>
    <w:basedOn w:val="ad"/>
    <w:link w:val="140"/>
    <w:rsid w:val="00CD2144"/>
    <w:rPr>
      <w:rFonts w:ascii="Times New Roman" w:eastAsia="Times New Roman" w:hAnsi="Times New Roman"/>
      <w:sz w:val="28"/>
      <w:szCs w:val="28"/>
    </w:rPr>
  </w:style>
  <w:style w:type="character" w:styleId="afff2">
    <w:name w:val="Placeholder Text"/>
    <w:basedOn w:val="ad"/>
    <w:uiPriority w:val="99"/>
    <w:semiHidden/>
    <w:locked/>
    <w:rsid w:val="00DA0D0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566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3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5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oman\Desktop\polytech\&#1089;&#1077;&#1084;&#1077;&#1089;&#1090;&#1088;%201\AiP\&#1040;&#1080;&#1055;%20&#1064;&#1040;&#1041;&#1051;&#1054;&#1053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42B598-617C-4AB9-A6FF-D988945DD0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АиП ШАБЛОН.dotx</Template>
  <TotalTime>939</TotalTime>
  <Pages>5</Pages>
  <Words>257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taylor john</dc:creator>
  <cp:keywords/>
  <cp:lastModifiedBy>taylor john</cp:lastModifiedBy>
  <cp:revision>1</cp:revision>
  <dcterms:created xsi:type="dcterms:W3CDTF">2026-09-05T11:57:00Z</dcterms:created>
  <dcterms:modified xsi:type="dcterms:W3CDTF">2026-10-01T12:09:00Z</dcterms:modified>
</cp:coreProperties>
</file>